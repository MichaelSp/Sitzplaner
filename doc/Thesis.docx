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 xml:space="preserve">Bachelor </w:t>
      </w:r>
      <w:proofErr w:type="spellStart"/>
      <w:r w:rsidRPr="00B27948">
        <w:t>of</w:t>
      </w:r>
      <w:proofErr w:type="spellEnd"/>
      <w:r w:rsidRPr="00B27948">
        <w:t xml:space="preserve">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 xml:space="preserve">Thales </w:t>
      </w:r>
      <w:proofErr w:type="spellStart"/>
      <w:r w:rsidRPr="00B27948">
        <w:t>Defence</w:t>
      </w:r>
      <w:proofErr w:type="spellEnd"/>
      <w:r w:rsidRPr="00B27948">
        <w:t xml:space="preserv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nebeneinander sitzen. Diese Herausforderungen implizieren bereits, dass es keinen perfekten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Content>
        <w:p w:rsidR="009B7A14" w:rsidRPr="00231423" w:rsidRDefault="009B7A14" w:rsidP="00943F9F">
          <w:pPr>
            <w:pStyle w:val="Anhnge"/>
            <w:rPr>
              <w:lang w:val="en-US"/>
            </w:rPr>
          </w:pPr>
          <w:proofErr w:type="spellStart"/>
          <w:r w:rsidRPr="00231423">
            <w:rPr>
              <w:lang w:val="en-US"/>
            </w:rPr>
            <w:t>Inhaltsverzeichnis</w:t>
          </w:r>
          <w:proofErr w:type="spellEnd"/>
        </w:p>
        <w:p w:rsidR="002C3BF5"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506636" w:history="1">
            <w:r w:rsidR="002C3BF5" w:rsidRPr="009C5DB7">
              <w:rPr>
                <w:rStyle w:val="Hyperlink"/>
              </w:rPr>
              <w:t>1</w:t>
            </w:r>
            <w:r w:rsidR="002C3BF5">
              <w:rPr>
                <w:rFonts w:eastAsiaTheme="minorEastAsia"/>
                <w:sz w:val="22"/>
                <w:szCs w:val="22"/>
                <w:lang w:eastAsia="de-DE"/>
              </w:rPr>
              <w:tab/>
            </w:r>
            <w:r w:rsidR="002C3BF5" w:rsidRPr="009C5DB7">
              <w:rPr>
                <w:rStyle w:val="Hyperlink"/>
              </w:rPr>
              <w:t>Einleitung und Motivation</w:t>
            </w:r>
            <w:r w:rsidR="002C3BF5">
              <w:rPr>
                <w:webHidden/>
              </w:rPr>
              <w:tab/>
            </w:r>
            <w:r w:rsidR="002C3BF5">
              <w:rPr>
                <w:webHidden/>
              </w:rPr>
              <w:fldChar w:fldCharType="begin"/>
            </w:r>
            <w:r w:rsidR="002C3BF5">
              <w:rPr>
                <w:webHidden/>
              </w:rPr>
              <w:instrText xml:space="preserve"> PAGEREF _Toc356506636 \h </w:instrText>
            </w:r>
            <w:r w:rsidR="002C3BF5">
              <w:rPr>
                <w:webHidden/>
              </w:rPr>
            </w:r>
            <w:r w:rsidR="002C3BF5">
              <w:rPr>
                <w:webHidden/>
              </w:rPr>
              <w:fldChar w:fldCharType="separate"/>
            </w:r>
            <w:r w:rsidR="003B64E0">
              <w:rPr>
                <w:webHidden/>
              </w:rPr>
              <w:t>1</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37" w:history="1">
            <w:r w:rsidR="002C3BF5" w:rsidRPr="009C5DB7">
              <w:rPr>
                <w:rStyle w:val="Hyperlink"/>
              </w:rPr>
              <w:t>1.1</w:t>
            </w:r>
            <w:r w:rsidR="002C3BF5">
              <w:rPr>
                <w:rFonts w:eastAsiaTheme="minorEastAsia"/>
                <w:sz w:val="22"/>
                <w:szCs w:val="22"/>
                <w:lang w:eastAsia="de-DE"/>
              </w:rPr>
              <w:tab/>
            </w:r>
            <w:r w:rsidR="002C3BF5" w:rsidRPr="009C5DB7">
              <w:rPr>
                <w:rStyle w:val="Hyperlink"/>
              </w:rPr>
              <w:t>Zielsetzung</w:t>
            </w:r>
            <w:r w:rsidR="002C3BF5">
              <w:rPr>
                <w:webHidden/>
              </w:rPr>
              <w:tab/>
            </w:r>
            <w:r w:rsidR="002C3BF5">
              <w:rPr>
                <w:webHidden/>
              </w:rPr>
              <w:fldChar w:fldCharType="begin"/>
            </w:r>
            <w:r w:rsidR="002C3BF5">
              <w:rPr>
                <w:webHidden/>
              </w:rPr>
              <w:instrText xml:space="preserve"> PAGEREF _Toc356506637 \h </w:instrText>
            </w:r>
            <w:r w:rsidR="002C3BF5">
              <w:rPr>
                <w:webHidden/>
              </w:rPr>
            </w:r>
            <w:r w:rsidR="002C3BF5">
              <w:rPr>
                <w:webHidden/>
              </w:rPr>
              <w:fldChar w:fldCharType="separate"/>
            </w:r>
            <w:r>
              <w:rPr>
                <w:webHidden/>
              </w:rPr>
              <w:t>1</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38" w:history="1">
            <w:r w:rsidR="002C3BF5" w:rsidRPr="009C5DB7">
              <w:rPr>
                <w:rStyle w:val="Hyperlink"/>
              </w:rPr>
              <w:t>1.2</w:t>
            </w:r>
            <w:r w:rsidR="002C3BF5">
              <w:rPr>
                <w:rFonts w:eastAsiaTheme="minorEastAsia"/>
                <w:sz w:val="22"/>
                <w:szCs w:val="22"/>
                <w:lang w:eastAsia="de-DE"/>
              </w:rPr>
              <w:tab/>
            </w:r>
            <w:r w:rsidR="002C3BF5" w:rsidRPr="009C5DB7">
              <w:rPr>
                <w:rStyle w:val="Hyperlink"/>
              </w:rPr>
              <w:t>Wirtschaftliche Aspekte</w:t>
            </w:r>
            <w:r w:rsidR="002C3BF5">
              <w:rPr>
                <w:webHidden/>
              </w:rPr>
              <w:tab/>
            </w:r>
            <w:r w:rsidR="002C3BF5">
              <w:rPr>
                <w:webHidden/>
              </w:rPr>
              <w:fldChar w:fldCharType="begin"/>
            </w:r>
            <w:r w:rsidR="002C3BF5">
              <w:rPr>
                <w:webHidden/>
              </w:rPr>
              <w:instrText xml:space="preserve"> PAGEREF _Toc356506638 \h </w:instrText>
            </w:r>
            <w:r w:rsidR="002C3BF5">
              <w:rPr>
                <w:webHidden/>
              </w:rPr>
            </w:r>
            <w:r w:rsidR="002C3BF5">
              <w:rPr>
                <w:webHidden/>
              </w:rPr>
              <w:fldChar w:fldCharType="separate"/>
            </w:r>
            <w:r>
              <w:rPr>
                <w:webHidden/>
              </w:rPr>
              <w:t>1</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39" w:history="1">
            <w:r w:rsidR="002C3BF5" w:rsidRPr="009C5DB7">
              <w:rPr>
                <w:rStyle w:val="Hyperlink"/>
              </w:rPr>
              <w:t>1.3</w:t>
            </w:r>
            <w:r w:rsidR="002C3BF5">
              <w:rPr>
                <w:rFonts w:eastAsiaTheme="minorEastAsia"/>
                <w:sz w:val="22"/>
                <w:szCs w:val="22"/>
                <w:lang w:eastAsia="de-DE"/>
              </w:rPr>
              <w:tab/>
            </w:r>
            <w:r w:rsidR="002C3BF5" w:rsidRPr="009C5DB7">
              <w:rPr>
                <w:rStyle w:val="Hyperlink"/>
              </w:rPr>
              <w:t>Gliederung der Arbeit</w:t>
            </w:r>
            <w:r w:rsidR="002C3BF5">
              <w:rPr>
                <w:webHidden/>
              </w:rPr>
              <w:tab/>
            </w:r>
            <w:r w:rsidR="002C3BF5">
              <w:rPr>
                <w:webHidden/>
              </w:rPr>
              <w:fldChar w:fldCharType="begin"/>
            </w:r>
            <w:r w:rsidR="002C3BF5">
              <w:rPr>
                <w:webHidden/>
              </w:rPr>
              <w:instrText xml:space="preserve"> PAGEREF _Toc356506639 \h </w:instrText>
            </w:r>
            <w:r w:rsidR="002C3BF5">
              <w:rPr>
                <w:webHidden/>
              </w:rPr>
            </w:r>
            <w:r w:rsidR="002C3BF5">
              <w:rPr>
                <w:webHidden/>
              </w:rPr>
              <w:fldChar w:fldCharType="separate"/>
            </w:r>
            <w:r>
              <w:rPr>
                <w:webHidden/>
              </w:rPr>
              <w:t>2</w:t>
            </w:r>
            <w:r w:rsidR="002C3BF5">
              <w:rPr>
                <w:webHidden/>
              </w:rPr>
              <w:fldChar w:fldCharType="end"/>
            </w:r>
          </w:hyperlink>
        </w:p>
        <w:p w:rsidR="002C3BF5" w:rsidRDefault="003B64E0">
          <w:pPr>
            <w:pStyle w:val="Verzeichnis1"/>
            <w:rPr>
              <w:rFonts w:eastAsiaTheme="minorEastAsia"/>
              <w:sz w:val="22"/>
              <w:szCs w:val="22"/>
              <w:lang w:eastAsia="de-DE"/>
            </w:rPr>
          </w:pPr>
          <w:hyperlink w:anchor="_Toc356506640" w:history="1">
            <w:r w:rsidR="002C3BF5" w:rsidRPr="009C5DB7">
              <w:rPr>
                <w:rStyle w:val="Hyperlink"/>
              </w:rPr>
              <w:t>2</w:t>
            </w:r>
            <w:r w:rsidR="002C3BF5">
              <w:rPr>
                <w:rFonts w:eastAsiaTheme="minorEastAsia"/>
                <w:sz w:val="22"/>
                <w:szCs w:val="22"/>
                <w:lang w:eastAsia="de-DE"/>
              </w:rPr>
              <w:tab/>
            </w:r>
            <w:r w:rsidR="002C3BF5" w:rsidRPr="009C5DB7">
              <w:rPr>
                <w:rStyle w:val="Hyperlink"/>
              </w:rPr>
              <w:t>Grundlagen: Evolutionäre Algorithmen</w:t>
            </w:r>
            <w:r w:rsidR="002C3BF5">
              <w:rPr>
                <w:webHidden/>
              </w:rPr>
              <w:tab/>
            </w:r>
            <w:r w:rsidR="002C3BF5">
              <w:rPr>
                <w:webHidden/>
              </w:rPr>
              <w:fldChar w:fldCharType="begin"/>
            </w:r>
            <w:r w:rsidR="002C3BF5">
              <w:rPr>
                <w:webHidden/>
              </w:rPr>
              <w:instrText xml:space="preserve"> PAGEREF _Toc356506640 \h </w:instrText>
            </w:r>
            <w:r w:rsidR="002C3BF5">
              <w:rPr>
                <w:webHidden/>
              </w:rPr>
            </w:r>
            <w:r w:rsidR="002C3BF5">
              <w:rPr>
                <w:webHidden/>
              </w:rPr>
              <w:fldChar w:fldCharType="separate"/>
            </w:r>
            <w:r>
              <w:rPr>
                <w:webHidden/>
              </w:rPr>
              <w:t>3</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1" w:history="1">
            <w:r w:rsidR="002C3BF5" w:rsidRPr="009C5DB7">
              <w:rPr>
                <w:rStyle w:val="Hyperlink"/>
              </w:rPr>
              <w:t>2.1</w:t>
            </w:r>
            <w:r w:rsidR="002C3BF5">
              <w:rPr>
                <w:rFonts w:eastAsiaTheme="minorEastAsia"/>
                <w:sz w:val="22"/>
                <w:szCs w:val="22"/>
                <w:lang w:eastAsia="de-DE"/>
              </w:rPr>
              <w:tab/>
            </w:r>
            <w:r w:rsidR="002C3BF5" w:rsidRPr="009C5DB7">
              <w:rPr>
                <w:rStyle w:val="Hyperlink"/>
              </w:rPr>
              <w:t>Repräsentation</w:t>
            </w:r>
            <w:r w:rsidR="002C3BF5">
              <w:rPr>
                <w:webHidden/>
              </w:rPr>
              <w:tab/>
            </w:r>
            <w:r w:rsidR="002C3BF5">
              <w:rPr>
                <w:webHidden/>
              </w:rPr>
              <w:fldChar w:fldCharType="begin"/>
            </w:r>
            <w:r w:rsidR="002C3BF5">
              <w:rPr>
                <w:webHidden/>
              </w:rPr>
              <w:instrText xml:space="preserve"> PAGEREF _Toc356506641 \h </w:instrText>
            </w:r>
            <w:r w:rsidR="002C3BF5">
              <w:rPr>
                <w:webHidden/>
              </w:rPr>
            </w:r>
            <w:r w:rsidR="002C3BF5">
              <w:rPr>
                <w:webHidden/>
              </w:rPr>
              <w:fldChar w:fldCharType="separate"/>
            </w:r>
            <w:r>
              <w:rPr>
                <w:webHidden/>
              </w:rPr>
              <w:t>4</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2" w:history="1">
            <w:r w:rsidR="002C3BF5" w:rsidRPr="009C5DB7">
              <w:rPr>
                <w:rStyle w:val="Hyperlink"/>
              </w:rPr>
              <w:t>2.2</w:t>
            </w:r>
            <w:r w:rsidR="002C3BF5">
              <w:rPr>
                <w:rFonts w:eastAsiaTheme="minorEastAsia"/>
                <w:sz w:val="22"/>
                <w:szCs w:val="22"/>
                <w:lang w:eastAsia="de-DE"/>
              </w:rPr>
              <w:tab/>
            </w:r>
            <w:r w:rsidR="002C3BF5" w:rsidRPr="009C5DB7">
              <w:rPr>
                <w:rStyle w:val="Hyperlink"/>
              </w:rPr>
              <w:t>Zielfunktion / Fitnessfunktion</w:t>
            </w:r>
            <w:r w:rsidR="002C3BF5">
              <w:rPr>
                <w:webHidden/>
              </w:rPr>
              <w:tab/>
            </w:r>
            <w:r w:rsidR="002C3BF5">
              <w:rPr>
                <w:webHidden/>
              </w:rPr>
              <w:fldChar w:fldCharType="begin"/>
            </w:r>
            <w:r w:rsidR="002C3BF5">
              <w:rPr>
                <w:webHidden/>
              </w:rPr>
              <w:instrText xml:space="preserve"> PAGEREF _Toc356506642 \h </w:instrText>
            </w:r>
            <w:r w:rsidR="002C3BF5">
              <w:rPr>
                <w:webHidden/>
              </w:rPr>
            </w:r>
            <w:r w:rsidR="002C3BF5">
              <w:rPr>
                <w:webHidden/>
              </w:rPr>
              <w:fldChar w:fldCharType="separate"/>
            </w:r>
            <w:r>
              <w:rPr>
                <w:webHidden/>
              </w:rPr>
              <w:t>5</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3" w:history="1">
            <w:r w:rsidR="002C3BF5" w:rsidRPr="009C5DB7">
              <w:rPr>
                <w:rStyle w:val="Hyperlink"/>
              </w:rPr>
              <w:t>2.3</w:t>
            </w:r>
            <w:r w:rsidR="002C3BF5">
              <w:rPr>
                <w:rFonts w:eastAsiaTheme="minorEastAsia"/>
                <w:sz w:val="22"/>
                <w:szCs w:val="22"/>
                <w:lang w:eastAsia="de-DE"/>
              </w:rPr>
              <w:tab/>
            </w:r>
            <w:r w:rsidR="002C3BF5" w:rsidRPr="009C5DB7">
              <w:rPr>
                <w:rStyle w:val="Hyperlink"/>
              </w:rPr>
              <w:t>Greedy</w:t>
            </w:r>
            <w:r w:rsidR="002C3BF5">
              <w:rPr>
                <w:webHidden/>
              </w:rPr>
              <w:tab/>
            </w:r>
            <w:r w:rsidR="002C3BF5">
              <w:rPr>
                <w:webHidden/>
              </w:rPr>
              <w:fldChar w:fldCharType="begin"/>
            </w:r>
            <w:r w:rsidR="002C3BF5">
              <w:rPr>
                <w:webHidden/>
              </w:rPr>
              <w:instrText xml:space="preserve"> PAGEREF _Toc356506643 \h </w:instrText>
            </w:r>
            <w:r w:rsidR="002C3BF5">
              <w:rPr>
                <w:webHidden/>
              </w:rPr>
            </w:r>
            <w:r w:rsidR="002C3BF5">
              <w:rPr>
                <w:webHidden/>
              </w:rPr>
              <w:fldChar w:fldCharType="separate"/>
            </w:r>
            <w:r>
              <w:rPr>
                <w:webHidden/>
              </w:rPr>
              <w:t>6</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4" w:history="1">
            <w:r w:rsidR="002C3BF5" w:rsidRPr="009C5DB7">
              <w:rPr>
                <w:rStyle w:val="Hyperlink"/>
              </w:rPr>
              <w:t>2.4</w:t>
            </w:r>
            <w:r w:rsidR="002C3BF5">
              <w:rPr>
                <w:rFonts w:eastAsiaTheme="minorEastAsia"/>
                <w:sz w:val="22"/>
                <w:szCs w:val="22"/>
                <w:lang w:eastAsia="de-DE"/>
              </w:rPr>
              <w:tab/>
            </w:r>
            <w:r w:rsidR="002C3BF5" w:rsidRPr="009C5DB7">
              <w:rPr>
                <w:rStyle w:val="Hyperlink"/>
              </w:rPr>
              <w:t>Mutationsoperatoren</w:t>
            </w:r>
            <w:r w:rsidR="002C3BF5">
              <w:rPr>
                <w:webHidden/>
              </w:rPr>
              <w:tab/>
            </w:r>
            <w:r w:rsidR="002C3BF5">
              <w:rPr>
                <w:webHidden/>
              </w:rPr>
              <w:fldChar w:fldCharType="begin"/>
            </w:r>
            <w:r w:rsidR="002C3BF5">
              <w:rPr>
                <w:webHidden/>
              </w:rPr>
              <w:instrText xml:space="preserve"> PAGEREF _Toc356506644 \h </w:instrText>
            </w:r>
            <w:r w:rsidR="002C3BF5">
              <w:rPr>
                <w:webHidden/>
              </w:rPr>
            </w:r>
            <w:r w:rsidR="002C3BF5">
              <w:rPr>
                <w:webHidden/>
              </w:rPr>
              <w:fldChar w:fldCharType="separate"/>
            </w:r>
            <w:r>
              <w:rPr>
                <w:webHidden/>
              </w:rPr>
              <w:t>7</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45" w:history="1">
            <w:r w:rsidR="002C3BF5" w:rsidRPr="009C5DB7">
              <w:rPr>
                <w:rStyle w:val="Hyperlink"/>
              </w:rPr>
              <w:t>2.4.1</w:t>
            </w:r>
            <w:r w:rsidR="002C3BF5">
              <w:rPr>
                <w:rFonts w:eastAsiaTheme="minorEastAsia"/>
                <w:sz w:val="22"/>
                <w:szCs w:val="22"/>
                <w:lang w:eastAsia="de-DE"/>
              </w:rPr>
              <w:tab/>
            </w:r>
            <w:r w:rsidR="002C3BF5" w:rsidRPr="009C5DB7">
              <w:rPr>
                <w:rStyle w:val="Hyperlink"/>
              </w:rPr>
              <w:t>Rekombination</w:t>
            </w:r>
            <w:r w:rsidR="002C3BF5">
              <w:rPr>
                <w:webHidden/>
              </w:rPr>
              <w:tab/>
            </w:r>
            <w:r w:rsidR="002C3BF5">
              <w:rPr>
                <w:webHidden/>
              </w:rPr>
              <w:fldChar w:fldCharType="begin"/>
            </w:r>
            <w:r w:rsidR="002C3BF5">
              <w:rPr>
                <w:webHidden/>
              </w:rPr>
              <w:instrText xml:space="preserve"> PAGEREF _Toc356506645 \h </w:instrText>
            </w:r>
            <w:r w:rsidR="002C3BF5">
              <w:rPr>
                <w:webHidden/>
              </w:rPr>
            </w:r>
            <w:r w:rsidR="002C3BF5">
              <w:rPr>
                <w:webHidden/>
              </w:rPr>
              <w:fldChar w:fldCharType="separate"/>
            </w:r>
            <w:r>
              <w:rPr>
                <w:webHidden/>
              </w:rPr>
              <w:t>7</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46" w:history="1">
            <w:r w:rsidR="002C3BF5" w:rsidRPr="009C5DB7">
              <w:rPr>
                <w:rStyle w:val="Hyperlink"/>
              </w:rPr>
              <w:t>2.4.2</w:t>
            </w:r>
            <w:r w:rsidR="002C3BF5">
              <w:rPr>
                <w:rFonts w:eastAsiaTheme="minorEastAsia"/>
                <w:sz w:val="22"/>
                <w:szCs w:val="22"/>
                <w:lang w:eastAsia="de-DE"/>
              </w:rPr>
              <w:tab/>
            </w:r>
            <w:r w:rsidR="002C3BF5" w:rsidRPr="009C5DB7">
              <w:rPr>
                <w:rStyle w:val="Hyperlink"/>
              </w:rPr>
              <w:t>Mutation</w:t>
            </w:r>
            <w:r w:rsidR="002C3BF5">
              <w:rPr>
                <w:webHidden/>
              </w:rPr>
              <w:tab/>
            </w:r>
            <w:r w:rsidR="002C3BF5">
              <w:rPr>
                <w:webHidden/>
              </w:rPr>
              <w:fldChar w:fldCharType="begin"/>
            </w:r>
            <w:r w:rsidR="002C3BF5">
              <w:rPr>
                <w:webHidden/>
              </w:rPr>
              <w:instrText xml:space="preserve"> PAGEREF _Toc356506646 \h </w:instrText>
            </w:r>
            <w:r w:rsidR="002C3BF5">
              <w:rPr>
                <w:webHidden/>
              </w:rPr>
            </w:r>
            <w:r w:rsidR="002C3BF5">
              <w:rPr>
                <w:webHidden/>
              </w:rPr>
              <w:fldChar w:fldCharType="separate"/>
            </w:r>
            <w:r>
              <w:rPr>
                <w:webHidden/>
              </w:rPr>
              <w:t>8</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7" w:history="1">
            <w:r w:rsidR="002C3BF5" w:rsidRPr="009C5DB7">
              <w:rPr>
                <w:rStyle w:val="Hyperlink"/>
              </w:rPr>
              <w:t>2.5</w:t>
            </w:r>
            <w:r w:rsidR="002C3BF5">
              <w:rPr>
                <w:rFonts w:eastAsiaTheme="minorEastAsia"/>
                <w:sz w:val="22"/>
                <w:szCs w:val="22"/>
                <w:lang w:eastAsia="de-DE"/>
              </w:rPr>
              <w:tab/>
            </w:r>
            <w:r w:rsidR="002C3BF5" w:rsidRPr="009C5DB7">
              <w:rPr>
                <w:rStyle w:val="Hyperlink"/>
              </w:rPr>
              <w:t>Selektion</w:t>
            </w:r>
            <w:r w:rsidR="002C3BF5">
              <w:rPr>
                <w:webHidden/>
              </w:rPr>
              <w:tab/>
            </w:r>
            <w:r w:rsidR="002C3BF5">
              <w:rPr>
                <w:webHidden/>
              </w:rPr>
              <w:fldChar w:fldCharType="begin"/>
            </w:r>
            <w:r w:rsidR="002C3BF5">
              <w:rPr>
                <w:webHidden/>
              </w:rPr>
              <w:instrText xml:space="preserve"> PAGEREF _Toc356506647 \h </w:instrText>
            </w:r>
            <w:r w:rsidR="002C3BF5">
              <w:rPr>
                <w:webHidden/>
              </w:rPr>
            </w:r>
            <w:r w:rsidR="002C3BF5">
              <w:rPr>
                <w:webHidden/>
              </w:rPr>
              <w:fldChar w:fldCharType="separate"/>
            </w:r>
            <w:r>
              <w:rPr>
                <w:webHidden/>
              </w:rPr>
              <w:t>9</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8" w:history="1">
            <w:r w:rsidR="002C3BF5" w:rsidRPr="009C5DB7">
              <w:rPr>
                <w:rStyle w:val="Hyperlink"/>
              </w:rPr>
              <w:t>2.6</w:t>
            </w:r>
            <w:r w:rsidR="002C3BF5">
              <w:rPr>
                <w:rFonts w:eastAsiaTheme="minorEastAsia"/>
                <w:sz w:val="22"/>
                <w:szCs w:val="22"/>
                <w:lang w:eastAsia="de-DE"/>
              </w:rPr>
              <w:tab/>
            </w:r>
            <w:r w:rsidR="002C3BF5" w:rsidRPr="009C5DB7">
              <w:rPr>
                <w:rStyle w:val="Hyperlink"/>
              </w:rPr>
              <w:t>Strategie</w:t>
            </w:r>
            <w:r w:rsidR="002C3BF5">
              <w:rPr>
                <w:webHidden/>
              </w:rPr>
              <w:tab/>
            </w:r>
            <w:r w:rsidR="002C3BF5">
              <w:rPr>
                <w:webHidden/>
              </w:rPr>
              <w:fldChar w:fldCharType="begin"/>
            </w:r>
            <w:r w:rsidR="002C3BF5">
              <w:rPr>
                <w:webHidden/>
              </w:rPr>
              <w:instrText xml:space="preserve"> PAGEREF _Toc356506648 \h </w:instrText>
            </w:r>
            <w:r w:rsidR="002C3BF5">
              <w:rPr>
                <w:webHidden/>
              </w:rPr>
            </w:r>
            <w:r w:rsidR="002C3BF5">
              <w:rPr>
                <w:webHidden/>
              </w:rPr>
              <w:fldChar w:fldCharType="separate"/>
            </w:r>
            <w:r>
              <w:rPr>
                <w:webHidden/>
              </w:rPr>
              <w:t>10</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49" w:history="1">
            <w:r w:rsidR="002C3BF5" w:rsidRPr="009C5DB7">
              <w:rPr>
                <w:rStyle w:val="Hyperlink"/>
              </w:rPr>
              <w:t>2.7</w:t>
            </w:r>
            <w:r w:rsidR="002C3BF5">
              <w:rPr>
                <w:rFonts w:eastAsiaTheme="minorEastAsia"/>
                <w:sz w:val="22"/>
                <w:szCs w:val="22"/>
                <w:lang w:eastAsia="de-DE"/>
              </w:rPr>
              <w:tab/>
            </w:r>
            <w:r w:rsidR="002C3BF5" w:rsidRPr="009C5DB7">
              <w:rPr>
                <w:rStyle w:val="Hyperlink"/>
              </w:rPr>
              <w:t>Haltebedingung</w:t>
            </w:r>
            <w:r w:rsidR="002C3BF5">
              <w:rPr>
                <w:webHidden/>
              </w:rPr>
              <w:tab/>
            </w:r>
            <w:r w:rsidR="002C3BF5">
              <w:rPr>
                <w:webHidden/>
              </w:rPr>
              <w:fldChar w:fldCharType="begin"/>
            </w:r>
            <w:r w:rsidR="002C3BF5">
              <w:rPr>
                <w:webHidden/>
              </w:rPr>
              <w:instrText xml:space="preserve"> PAGEREF _Toc356506649 \h </w:instrText>
            </w:r>
            <w:r w:rsidR="002C3BF5">
              <w:rPr>
                <w:webHidden/>
              </w:rPr>
            </w:r>
            <w:r w:rsidR="002C3BF5">
              <w:rPr>
                <w:webHidden/>
              </w:rPr>
              <w:fldChar w:fldCharType="separate"/>
            </w:r>
            <w:r>
              <w:rPr>
                <w:webHidden/>
              </w:rPr>
              <w:t>11</w:t>
            </w:r>
            <w:r w:rsidR="002C3BF5">
              <w:rPr>
                <w:webHidden/>
              </w:rPr>
              <w:fldChar w:fldCharType="end"/>
            </w:r>
          </w:hyperlink>
        </w:p>
        <w:p w:rsidR="002C3BF5" w:rsidRDefault="003B64E0">
          <w:pPr>
            <w:pStyle w:val="Verzeichnis1"/>
            <w:rPr>
              <w:rFonts w:eastAsiaTheme="minorEastAsia"/>
              <w:sz w:val="22"/>
              <w:szCs w:val="22"/>
              <w:lang w:eastAsia="de-DE"/>
            </w:rPr>
          </w:pPr>
          <w:hyperlink w:anchor="_Toc356506650" w:history="1">
            <w:r w:rsidR="002C3BF5" w:rsidRPr="009C5DB7">
              <w:rPr>
                <w:rStyle w:val="Hyperlink"/>
              </w:rPr>
              <w:t>3</w:t>
            </w:r>
            <w:r w:rsidR="002C3BF5">
              <w:rPr>
                <w:rFonts w:eastAsiaTheme="minorEastAsia"/>
                <w:sz w:val="22"/>
                <w:szCs w:val="22"/>
                <w:lang w:eastAsia="de-DE"/>
              </w:rPr>
              <w:tab/>
            </w:r>
            <w:r w:rsidR="002C3BF5" w:rsidRPr="009C5DB7">
              <w:rPr>
                <w:rStyle w:val="Hyperlink"/>
              </w:rPr>
              <w:t>Implementierung</w:t>
            </w:r>
            <w:r w:rsidR="002C3BF5">
              <w:rPr>
                <w:webHidden/>
              </w:rPr>
              <w:tab/>
            </w:r>
            <w:r w:rsidR="002C3BF5">
              <w:rPr>
                <w:webHidden/>
              </w:rPr>
              <w:fldChar w:fldCharType="begin"/>
            </w:r>
            <w:r w:rsidR="002C3BF5">
              <w:rPr>
                <w:webHidden/>
              </w:rPr>
              <w:instrText xml:space="preserve"> PAGEREF _Toc356506650 \h </w:instrText>
            </w:r>
            <w:r w:rsidR="002C3BF5">
              <w:rPr>
                <w:webHidden/>
              </w:rPr>
            </w:r>
            <w:r w:rsidR="002C3BF5">
              <w:rPr>
                <w:webHidden/>
              </w:rPr>
              <w:fldChar w:fldCharType="separate"/>
            </w:r>
            <w:r>
              <w:rPr>
                <w:webHidden/>
              </w:rPr>
              <w:t>12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1" w:history="1">
            <w:r w:rsidR="002C3BF5" w:rsidRPr="009C5DB7">
              <w:rPr>
                <w:rStyle w:val="Hyperlink"/>
              </w:rPr>
              <w:t>3.1</w:t>
            </w:r>
            <w:r w:rsidR="002C3BF5">
              <w:rPr>
                <w:rFonts w:eastAsiaTheme="minorEastAsia"/>
                <w:sz w:val="22"/>
                <w:szCs w:val="22"/>
                <w:lang w:eastAsia="de-DE"/>
              </w:rPr>
              <w:tab/>
            </w:r>
            <w:r w:rsidR="002C3BF5" w:rsidRPr="009C5DB7">
              <w:rPr>
                <w:rStyle w:val="Hyperlink"/>
              </w:rPr>
              <w:t>Entwicklungsumgebung</w:t>
            </w:r>
            <w:r w:rsidR="002C3BF5">
              <w:rPr>
                <w:webHidden/>
              </w:rPr>
              <w:tab/>
            </w:r>
            <w:r w:rsidR="002C3BF5">
              <w:rPr>
                <w:webHidden/>
              </w:rPr>
              <w:fldChar w:fldCharType="begin"/>
            </w:r>
            <w:r w:rsidR="002C3BF5">
              <w:rPr>
                <w:webHidden/>
              </w:rPr>
              <w:instrText xml:space="preserve"> PAGEREF _Toc356506651 \h </w:instrText>
            </w:r>
            <w:r w:rsidR="002C3BF5">
              <w:rPr>
                <w:webHidden/>
              </w:rPr>
            </w:r>
            <w:r w:rsidR="002C3BF5">
              <w:rPr>
                <w:webHidden/>
              </w:rPr>
              <w:fldChar w:fldCharType="separate"/>
            </w:r>
            <w:r>
              <w:rPr>
                <w:webHidden/>
              </w:rPr>
              <w:t>12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2" w:history="1">
            <w:r w:rsidR="002C3BF5" w:rsidRPr="009C5DB7">
              <w:rPr>
                <w:rStyle w:val="Hyperlink"/>
              </w:rPr>
              <w:t>3.2</w:t>
            </w:r>
            <w:r w:rsidR="002C3BF5">
              <w:rPr>
                <w:rFonts w:eastAsiaTheme="minorEastAsia"/>
                <w:sz w:val="22"/>
                <w:szCs w:val="22"/>
                <w:lang w:eastAsia="de-DE"/>
              </w:rPr>
              <w:tab/>
            </w:r>
            <w:r w:rsidR="002C3BF5" w:rsidRPr="009C5DB7">
              <w:rPr>
                <w:rStyle w:val="Hyperlink"/>
              </w:rPr>
              <w:t>Software-Architektur</w:t>
            </w:r>
            <w:r w:rsidR="002C3BF5">
              <w:rPr>
                <w:webHidden/>
              </w:rPr>
              <w:tab/>
            </w:r>
            <w:r w:rsidR="002C3BF5">
              <w:rPr>
                <w:webHidden/>
              </w:rPr>
              <w:fldChar w:fldCharType="begin"/>
            </w:r>
            <w:r w:rsidR="002C3BF5">
              <w:rPr>
                <w:webHidden/>
              </w:rPr>
              <w:instrText xml:space="preserve"> PAGEREF _Toc356506652 \h </w:instrText>
            </w:r>
            <w:r w:rsidR="002C3BF5">
              <w:rPr>
                <w:webHidden/>
              </w:rPr>
            </w:r>
            <w:r w:rsidR="002C3BF5">
              <w:rPr>
                <w:webHidden/>
              </w:rPr>
              <w:fldChar w:fldCharType="separate"/>
            </w:r>
            <w:r>
              <w:rPr>
                <w:webHidden/>
              </w:rPr>
              <w:t>14</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3" w:history="1">
            <w:r w:rsidR="002C3BF5" w:rsidRPr="009C5DB7">
              <w:rPr>
                <w:rStyle w:val="Hyperlink"/>
              </w:rPr>
              <w:t>3.3</w:t>
            </w:r>
            <w:r w:rsidR="002C3BF5">
              <w:rPr>
                <w:rFonts w:eastAsiaTheme="minorEastAsia"/>
                <w:sz w:val="22"/>
                <w:szCs w:val="22"/>
                <w:lang w:eastAsia="de-DE"/>
              </w:rPr>
              <w:tab/>
            </w:r>
            <w:r w:rsidR="002C3BF5" w:rsidRPr="009C5DB7">
              <w:rPr>
                <w:rStyle w:val="Hyperlink"/>
              </w:rPr>
              <w:t>Codeausschnitte</w:t>
            </w:r>
            <w:r w:rsidR="002C3BF5">
              <w:rPr>
                <w:webHidden/>
              </w:rPr>
              <w:tab/>
            </w:r>
            <w:r w:rsidR="002C3BF5">
              <w:rPr>
                <w:webHidden/>
              </w:rPr>
              <w:fldChar w:fldCharType="begin"/>
            </w:r>
            <w:r w:rsidR="002C3BF5">
              <w:rPr>
                <w:webHidden/>
              </w:rPr>
              <w:instrText xml:space="preserve"> PAGEREF _Toc356506653 \h </w:instrText>
            </w:r>
            <w:r w:rsidR="002C3BF5">
              <w:rPr>
                <w:webHidden/>
              </w:rPr>
            </w:r>
            <w:r w:rsidR="002C3BF5">
              <w:rPr>
                <w:webHidden/>
              </w:rPr>
              <w:fldChar w:fldCharType="separate"/>
            </w:r>
            <w:r>
              <w:rPr>
                <w:webHidden/>
              </w:rPr>
              <w:t>15</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54" w:history="1">
            <w:r w:rsidR="002C3BF5" w:rsidRPr="009C5DB7">
              <w:rPr>
                <w:rStyle w:val="Hyperlink"/>
              </w:rPr>
              <w:t>3.3.1</w:t>
            </w:r>
            <w:r w:rsidR="002C3BF5">
              <w:rPr>
                <w:rFonts w:eastAsiaTheme="minorEastAsia"/>
                <w:sz w:val="22"/>
                <w:szCs w:val="22"/>
                <w:lang w:eastAsia="de-DE"/>
              </w:rPr>
              <w:tab/>
            </w:r>
            <w:r w:rsidR="002C3BF5" w:rsidRPr="009C5DB7">
              <w:rPr>
                <w:rStyle w:val="Hyperlink"/>
              </w:rPr>
              <w:t>Bewertungsfunktion</w:t>
            </w:r>
            <w:r w:rsidR="002C3BF5">
              <w:rPr>
                <w:webHidden/>
              </w:rPr>
              <w:tab/>
            </w:r>
            <w:r w:rsidR="002C3BF5">
              <w:rPr>
                <w:webHidden/>
              </w:rPr>
              <w:fldChar w:fldCharType="begin"/>
            </w:r>
            <w:r w:rsidR="002C3BF5">
              <w:rPr>
                <w:webHidden/>
              </w:rPr>
              <w:instrText xml:space="preserve"> PAGEREF _Toc356506654 \h </w:instrText>
            </w:r>
            <w:r w:rsidR="002C3BF5">
              <w:rPr>
                <w:webHidden/>
              </w:rPr>
            </w:r>
            <w:r w:rsidR="002C3BF5">
              <w:rPr>
                <w:webHidden/>
              </w:rPr>
              <w:fldChar w:fldCharType="separate"/>
            </w:r>
            <w:r>
              <w:rPr>
                <w:webHidden/>
              </w:rPr>
              <w:t>15</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55" w:history="1">
            <w:r w:rsidR="002C3BF5" w:rsidRPr="009C5DB7">
              <w:rPr>
                <w:rStyle w:val="Hyperlink"/>
              </w:rPr>
              <w:t>3.3.2</w:t>
            </w:r>
            <w:r w:rsidR="002C3BF5">
              <w:rPr>
                <w:rFonts w:eastAsiaTheme="minorEastAsia"/>
                <w:sz w:val="22"/>
                <w:szCs w:val="22"/>
                <w:lang w:eastAsia="de-DE"/>
              </w:rPr>
              <w:tab/>
            </w:r>
            <w:r w:rsidR="002C3BF5" w:rsidRPr="009C5DB7">
              <w:rPr>
                <w:rStyle w:val="Hyperlink"/>
              </w:rPr>
              <w:t>Selektion</w:t>
            </w:r>
            <w:r w:rsidR="002C3BF5">
              <w:rPr>
                <w:webHidden/>
              </w:rPr>
              <w:tab/>
            </w:r>
            <w:r w:rsidR="002C3BF5">
              <w:rPr>
                <w:webHidden/>
              </w:rPr>
              <w:fldChar w:fldCharType="begin"/>
            </w:r>
            <w:r w:rsidR="002C3BF5">
              <w:rPr>
                <w:webHidden/>
              </w:rPr>
              <w:instrText xml:space="preserve"> PAGEREF _Toc356506655 \h </w:instrText>
            </w:r>
            <w:r w:rsidR="002C3BF5">
              <w:rPr>
                <w:webHidden/>
              </w:rPr>
            </w:r>
            <w:r w:rsidR="002C3BF5">
              <w:rPr>
                <w:webHidden/>
              </w:rPr>
              <w:fldChar w:fldCharType="separate"/>
            </w:r>
            <w:r>
              <w:rPr>
                <w:webHidden/>
              </w:rPr>
              <w:t>17</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6" w:history="1">
            <w:r w:rsidR="002C3BF5" w:rsidRPr="009C5DB7">
              <w:rPr>
                <w:rStyle w:val="Hyperlink"/>
              </w:rPr>
              <w:t>3.4</w:t>
            </w:r>
            <w:r w:rsidR="002C3BF5">
              <w:rPr>
                <w:rFonts w:eastAsiaTheme="minorEastAsia"/>
                <w:sz w:val="22"/>
                <w:szCs w:val="22"/>
                <w:lang w:eastAsia="de-DE"/>
              </w:rPr>
              <w:tab/>
            </w:r>
            <w:r w:rsidR="002C3BF5" w:rsidRPr="009C5DB7">
              <w:rPr>
                <w:rStyle w:val="Hyperlink"/>
              </w:rPr>
              <w:t>Codequalität</w:t>
            </w:r>
            <w:r w:rsidR="002C3BF5">
              <w:rPr>
                <w:webHidden/>
              </w:rPr>
              <w:tab/>
            </w:r>
            <w:r w:rsidR="002C3BF5">
              <w:rPr>
                <w:webHidden/>
              </w:rPr>
              <w:fldChar w:fldCharType="begin"/>
            </w:r>
            <w:r w:rsidR="002C3BF5">
              <w:rPr>
                <w:webHidden/>
              </w:rPr>
              <w:instrText xml:space="preserve"> PAGEREF _Toc356506656 \h </w:instrText>
            </w:r>
            <w:r w:rsidR="002C3BF5">
              <w:rPr>
                <w:webHidden/>
              </w:rPr>
            </w:r>
            <w:r w:rsidR="002C3BF5">
              <w:rPr>
                <w:webHidden/>
              </w:rPr>
              <w:fldChar w:fldCharType="separate"/>
            </w:r>
            <w:r>
              <w:rPr>
                <w:webHidden/>
              </w:rPr>
              <w:t>18</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7" w:history="1">
            <w:r w:rsidR="002C3BF5" w:rsidRPr="009C5DB7">
              <w:rPr>
                <w:rStyle w:val="Hyperlink"/>
              </w:rPr>
              <w:t>3.5</w:t>
            </w:r>
            <w:r w:rsidR="002C3BF5">
              <w:rPr>
                <w:rFonts w:eastAsiaTheme="minorEastAsia"/>
                <w:sz w:val="22"/>
                <w:szCs w:val="22"/>
                <w:lang w:eastAsia="de-DE"/>
              </w:rPr>
              <w:tab/>
            </w:r>
            <w:r w:rsidR="002C3BF5" w:rsidRPr="009C5DB7">
              <w:rPr>
                <w:rStyle w:val="Hyperlink"/>
              </w:rPr>
              <w:t>Arbeitsaufwand</w:t>
            </w:r>
            <w:r w:rsidR="002C3BF5">
              <w:rPr>
                <w:webHidden/>
              </w:rPr>
              <w:tab/>
            </w:r>
            <w:r w:rsidR="002C3BF5">
              <w:rPr>
                <w:webHidden/>
              </w:rPr>
              <w:fldChar w:fldCharType="begin"/>
            </w:r>
            <w:r w:rsidR="002C3BF5">
              <w:rPr>
                <w:webHidden/>
              </w:rPr>
              <w:instrText xml:space="preserve"> PAGEREF _Toc356506657 \h </w:instrText>
            </w:r>
            <w:r w:rsidR="002C3BF5">
              <w:rPr>
                <w:webHidden/>
              </w:rPr>
            </w:r>
            <w:r w:rsidR="002C3BF5">
              <w:rPr>
                <w:webHidden/>
              </w:rPr>
              <w:fldChar w:fldCharType="separate"/>
            </w:r>
            <w:r>
              <w:rPr>
                <w:webHidden/>
              </w:rPr>
              <w:t>19</w:t>
            </w:r>
            <w:r w:rsidR="002C3BF5">
              <w:rPr>
                <w:webHidden/>
              </w:rPr>
              <w:fldChar w:fldCharType="end"/>
            </w:r>
          </w:hyperlink>
        </w:p>
        <w:p w:rsidR="002C3BF5" w:rsidRDefault="003B64E0">
          <w:pPr>
            <w:pStyle w:val="Verzeichnis1"/>
            <w:rPr>
              <w:rFonts w:eastAsiaTheme="minorEastAsia"/>
              <w:sz w:val="22"/>
              <w:szCs w:val="22"/>
              <w:lang w:eastAsia="de-DE"/>
            </w:rPr>
          </w:pPr>
          <w:hyperlink w:anchor="_Toc356506658" w:history="1">
            <w:r w:rsidR="002C3BF5" w:rsidRPr="009C5DB7">
              <w:rPr>
                <w:rStyle w:val="Hyperlink"/>
              </w:rPr>
              <w:t>4</w:t>
            </w:r>
            <w:r w:rsidR="002C3BF5">
              <w:rPr>
                <w:rFonts w:eastAsiaTheme="minorEastAsia"/>
                <w:sz w:val="22"/>
                <w:szCs w:val="22"/>
                <w:lang w:eastAsia="de-DE"/>
              </w:rPr>
              <w:tab/>
            </w:r>
            <w:r w:rsidR="002C3BF5" w:rsidRPr="009C5DB7">
              <w:rPr>
                <w:rStyle w:val="Hyperlink"/>
              </w:rPr>
              <w:t>Bedienung</w:t>
            </w:r>
            <w:r w:rsidR="002C3BF5">
              <w:rPr>
                <w:webHidden/>
              </w:rPr>
              <w:tab/>
            </w:r>
            <w:r w:rsidR="002C3BF5">
              <w:rPr>
                <w:webHidden/>
              </w:rPr>
              <w:fldChar w:fldCharType="begin"/>
            </w:r>
            <w:r w:rsidR="002C3BF5">
              <w:rPr>
                <w:webHidden/>
              </w:rPr>
              <w:instrText xml:space="preserve"> PAGEREF _Toc356506658 \h </w:instrText>
            </w:r>
            <w:r w:rsidR="002C3BF5">
              <w:rPr>
                <w:webHidden/>
              </w:rPr>
            </w:r>
            <w:r w:rsidR="002C3BF5">
              <w:rPr>
                <w:webHidden/>
              </w:rPr>
              <w:fldChar w:fldCharType="separate"/>
            </w:r>
            <w:r>
              <w:rPr>
                <w:webHidden/>
              </w:rPr>
              <w:t>20</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59" w:history="1">
            <w:r w:rsidR="002C3BF5" w:rsidRPr="009C5DB7">
              <w:rPr>
                <w:rStyle w:val="Hyperlink"/>
              </w:rPr>
              <w:t>4.1</w:t>
            </w:r>
            <w:r w:rsidR="002C3BF5">
              <w:rPr>
                <w:rFonts w:eastAsiaTheme="minorEastAsia"/>
                <w:sz w:val="22"/>
                <w:szCs w:val="22"/>
                <w:lang w:eastAsia="de-DE"/>
              </w:rPr>
              <w:tab/>
            </w:r>
            <w:r w:rsidR="002C3BF5" w:rsidRPr="009C5DB7">
              <w:rPr>
                <w:rStyle w:val="Hyperlink"/>
              </w:rPr>
              <w:t>Einstellungen</w:t>
            </w:r>
            <w:r w:rsidR="002C3BF5">
              <w:rPr>
                <w:webHidden/>
              </w:rPr>
              <w:tab/>
            </w:r>
            <w:r w:rsidR="002C3BF5">
              <w:rPr>
                <w:webHidden/>
              </w:rPr>
              <w:fldChar w:fldCharType="begin"/>
            </w:r>
            <w:r w:rsidR="002C3BF5">
              <w:rPr>
                <w:webHidden/>
              </w:rPr>
              <w:instrText xml:space="preserve"> PAGEREF _Toc356506659 \h </w:instrText>
            </w:r>
            <w:r w:rsidR="002C3BF5">
              <w:rPr>
                <w:webHidden/>
              </w:rPr>
            </w:r>
            <w:r w:rsidR="002C3BF5">
              <w:rPr>
                <w:webHidden/>
              </w:rPr>
              <w:fldChar w:fldCharType="separate"/>
            </w:r>
            <w:r>
              <w:rPr>
                <w:webHidden/>
              </w:rPr>
              <w:t>20</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60" w:history="1">
            <w:r w:rsidR="002C3BF5" w:rsidRPr="009C5DB7">
              <w:rPr>
                <w:rStyle w:val="Hyperlink"/>
              </w:rPr>
              <w:t>4.2</w:t>
            </w:r>
            <w:r w:rsidR="002C3BF5">
              <w:rPr>
                <w:rFonts w:eastAsiaTheme="minorEastAsia"/>
                <w:sz w:val="22"/>
                <w:szCs w:val="22"/>
                <w:lang w:eastAsia="de-DE"/>
              </w:rPr>
              <w:tab/>
            </w:r>
            <w:r w:rsidR="002C3BF5" w:rsidRPr="009C5DB7">
              <w:rPr>
                <w:rStyle w:val="Hyperlink"/>
              </w:rPr>
              <w:t>Klassen erzeugen, laden und speichern</w:t>
            </w:r>
            <w:r w:rsidR="002C3BF5">
              <w:rPr>
                <w:webHidden/>
              </w:rPr>
              <w:tab/>
            </w:r>
            <w:r w:rsidR="002C3BF5">
              <w:rPr>
                <w:webHidden/>
              </w:rPr>
              <w:fldChar w:fldCharType="begin"/>
            </w:r>
            <w:r w:rsidR="002C3BF5">
              <w:rPr>
                <w:webHidden/>
              </w:rPr>
              <w:instrText xml:space="preserve"> PAGEREF _Toc356506660 \h </w:instrText>
            </w:r>
            <w:r w:rsidR="002C3BF5">
              <w:rPr>
                <w:webHidden/>
              </w:rPr>
            </w:r>
            <w:r w:rsidR="002C3BF5">
              <w:rPr>
                <w:webHidden/>
              </w:rPr>
              <w:fldChar w:fldCharType="separate"/>
            </w:r>
            <w:r>
              <w:rPr>
                <w:webHidden/>
              </w:rPr>
              <w:t>21</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61" w:history="1">
            <w:r w:rsidR="002C3BF5" w:rsidRPr="009C5DB7">
              <w:rPr>
                <w:rStyle w:val="Hyperlink"/>
              </w:rPr>
              <w:t>4.3</w:t>
            </w:r>
            <w:r w:rsidR="002C3BF5">
              <w:rPr>
                <w:rFonts w:eastAsiaTheme="minorEastAsia"/>
                <w:sz w:val="22"/>
                <w:szCs w:val="22"/>
                <w:lang w:eastAsia="de-DE"/>
              </w:rPr>
              <w:tab/>
            </w:r>
            <w:r w:rsidR="002C3BF5" w:rsidRPr="009C5DB7">
              <w:rPr>
                <w:rStyle w:val="Hyperlink"/>
              </w:rPr>
              <w:t>Konfigurationen erzeugen, laden und speichern</w:t>
            </w:r>
            <w:r w:rsidR="002C3BF5">
              <w:rPr>
                <w:webHidden/>
              </w:rPr>
              <w:tab/>
            </w:r>
            <w:r w:rsidR="002C3BF5">
              <w:rPr>
                <w:webHidden/>
              </w:rPr>
              <w:fldChar w:fldCharType="begin"/>
            </w:r>
            <w:r w:rsidR="002C3BF5">
              <w:rPr>
                <w:webHidden/>
              </w:rPr>
              <w:instrText xml:space="preserve"> PAGEREF _Toc356506661 \h </w:instrText>
            </w:r>
            <w:r w:rsidR="002C3BF5">
              <w:rPr>
                <w:webHidden/>
              </w:rPr>
            </w:r>
            <w:r w:rsidR="002C3BF5">
              <w:rPr>
                <w:webHidden/>
              </w:rPr>
              <w:fldChar w:fldCharType="separate"/>
            </w:r>
            <w:r>
              <w:rPr>
                <w:webHidden/>
              </w:rPr>
              <w:t>22</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62" w:history="1">
            <w:r w:rsidR="002C3BF5" w:rsidRPr="009C5DB7">
              <w:rPr>
                <w:rStyle w:val="Hyperlink"/>
              </w:rPr>
              <w:t>4.3.1</w:t>
            </w:r>
            <w:r w:rsidR="002C3BF5">
              <w:rPr>
                <w:rFonts w:eastAsiaTheme="minorEastAsia"/>
                <w:sz w:val="22"/>
                <w:szCs w:val="22"/>
                <w:lang w:eastAsia="de-DE"/>
              </w:rPr>
              <w:tab/>
            </w:r>
            <w:r w:rsidR="002C3BF5" w:rsidRPr="009C5DB7">
              <w:rPr>
                <w:rStyle w:val="Hyperlink"/>
              </w:rPr>
              <w:t>Generation</w:t>
            </w:r>
            <w:r w:rsidR="002C3BF5">
              <w:rPr>
                <w:webHidden/>
              </w:rPr>
              <w:tab/>
            </w:r>
            <w:r w:rsidR="002C3BF5">
              <w:rPr>
                <w:webHidden/>
              </w:rPr>
              <w:fldChar w:fldCharType="begin"/>
            </w:r>
            <w:r w:rsidR="002C3BF5">
              <w:rPr>
                <w:webHidden/>
              </w:rPr>
              <w:instrText xml:space="preserve"> PAGEREF _Toc356506662 \h </w:instrText>
            </w:r>
            <w:r w:rsidR="002C3BF5">
              <w:rPr>
                <w:webHidden/>
              </w:rPr>
            </w:r>
            <w:r w:rsidR="002C3BF5">
              <w:rPr>
                <w:webHidden/>
              </w:rPr>
              <w:fldChar w:fldCharType="separate"/>
            </w:r>
            <w:r>
              <w:rPr>
                <w:webHidden/>
              </w:rPr>
              <w:t>23</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63" w:history="1">
            <w:r w:rsidR="002C3BF5" w:rsidRPr="009C5DB7">
              <w:rPr>
                <w:rStyle w:val="Hyperlink"/>
              </w:rPr>
              <w:t>4.3.2</w:t>
            </w:r>
            <w:r w:rsidR="002C3BF5">
              <w:rPr>
                <w:rFonts w:eastAsiaTheme="minorEastAsia"/>
                <w:sz w:val="22"/>
                <w:szCs w:val="22"/>
                <w:lang w:eastAsia="de-DE"/>
              </w:rPr>
              <w:tab/>
            </w:r>
            <w:r w:rsidR="002C3BF5" w:rsidRPr="009C5DB7">
              <w:rPr>
                <w:rStyle w:val="Hyperlink"/>
              </w:rPr>
              <w:t>Mutation</w:t>
            </w:r>
            <w:r w:rsidR="002C3BF5">
              <w:rPr>
                <w:webHidden/>
              </w:rPr>
              <w:tab/>
            </w:r>
            <w:r w:rsidR="002C3BF5">
              <w:rPr>
                <w:webHidden/>
              </w:rPr>
              <w:fldChar w:fldCharType="begin"/>
            </w:r>
            <w:r w:rsidR="002C3BF5">
              <w:rPr>
                <w:webHidden/>
              </w:rPr>
              <w:instrText xml:space="preserve"> PAGEREF _Toc356506663 \h </w:instrText>
            </w:r>
            <w:r w:rsidR="002C3BF5">
              <w:rPr>
                <w:webHidden/>
              </w:rPr>
            </w:r>
            <w:r w:rsidR="002C3BF5">
              <w:rPr>
                <w:webHidden/>
              </w:rPr>
              <w:fldChar w:fldCharType="separate"/>
            </w:r>
            <w:r>
              <w:rPr>
                <w:webHidden/>
              </w:rPr>
              <w:t>25</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64" w:history="1">
            <w:r w:rsidR="002C3BF5" w:rsidRPr="009C5DB7">
              <w:rPr>
                <w:rStyle w:val="Hyperlink"/>
              </w:rPr>
              <w:t>4.3.3</w:t>
            </w:r>
            <w:r w:rsidR="002C3BF5">
              <w:rPr>
                <w:rFonts w:eastAsiaTheme="minorEastAsia"/>
                <w:sz w:val="22"/>
                <w:szCs w:val="22"/>
                <w:lang w:eastAsia="de-DE"/>
              </w:rPr>
              <w:tab/>
            </w:r>
            <w:r w:rsidR="002C3BF5" w:rsidRPr="009C5DB7">
              <w:rPr>
                <w:rStyle w:val="Hyperlink"/>
              </w:rPr>
              <w:t>Gewichtung</w:t>
            </w:r>
            <w:r w:rsidR="002C3BF5">
              <w:rPr>
                <w:webHidden/>
              </w:rPr>
              <w:tab/>
            </w:r>
            <w:r w:rsidR="002C3BF5">
              <w:rPr>
                <w:webHidden/>
              </w:rPr>
              <w:fldChar w:fldCharType="begin"/>
            </w:r>
            <w:r w:rsidR="002C3BF5">
              <w:rPr>
                <w:webHidden/>
              </w:rPr>
              <w:instrText xml:space="preserve"> PAGEREF _Toc356506664 \h </w:instrText>
            </w:r>
            <w:r w:rsidR="002C3BF5">
              <w:rPr>
                <w:webHidden/>
              </w:rPr>
            </w:r>
            <w:r w:rsidR="002C3BF5">
              <w:rPr>
                <w:webHidden/>
              </w:rPr>
              <w:fldChar w:fldCharType="separate"/>
            </w:r>
            <w:r>
              <w:rPr>
                <w:webHidden/>
              </w:rPr>
              <w:t>26</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65" w:history="1">
            <w:r w:rsidR="002C3BF5" w:rsidRPr="009C5DB7">
              <w:rPr>
                <w:rStyle w:val="Hyperlink"/>
              </w:rPr>
              <w:t>4.4</w:t>
            </w:r>
            <w:r w:rsidR="002C3BF5">
              <w:rPr>
                <w:rFonts w:eastAsiaTheme="minorEastAsia"/>
                <w:sz w:val="22"/>
                <w:szCs w:val="22"/>
                <w:lang w:eastAsia="de-DE"/>
              </w:rPr>
              <w:tab/>
            </w:r>
            <w:r w:rsidR="002C3BF5" w:rsidRPr="009C5DB7">
              <w:rPr>
                <w:rStyle w:val="Hyperlink"/>
              </w:rPr>
              <w:t>Klassenraum</w:t>
            </w:r>
            <w:r w:rsidR="002C3BF5">
              <w:rPr>
                <w:webHidden/>
              </w:rPr>
              <w:tab/>
            </w:r>
            <w:r w:rsidR="002C3BF5">
              <w:rPr>
                <w:webHidden/>
              </w:rPr>
              <w:fldChar w:fldCharType="begin"/>
            </w:r>
            <w:r w:rsidR="002C3BF5">
              <w:rPr>
                <w:webHidden/>
              </w:rPr>
              <w:instrText xml:space="preserve"> PAGEREF _Toc356506665 \h </w:instrText>
            </w:r>
            <w:r w:rsidR="002C3BF5">
              <w:rPr>
                <w:webHidden/>
              </w:rPr>
            </w:r>
            <w:r w:rsidR="002C3BF5">
              <w:rPr>
                <w:webHidden/>
              </w:rPr>
              <w:fldChar w:fldCharType="separate"/>
            </w:r>
            <w:r>
              <w:rPr>
                <w:webHidden/>
              </w:rPr>
              <w:t>28</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66" w:history="1">
            <w:r w:rsidR="002C3BF5" w:rsidRPr="009C5DB7">
              <w:rPr>
                <w:rStyle w:val="Hyperlink"/>
              </w:rPr>
              <w:t>4.4.1</w:t>
            </w:r>
            <w:r w:rsidR="002C3BF5">
              <w:rPr>
                <w:rFonts w:eastAsiaTheme="minorEastAsia"/>
                <w:sz w:val="22"/>
                <w:szCs w:val="22"/>
                <w:lang w:eastAsia="de-DE"/>
              </w:rPr>
              <w:tab/>
            </w:r>
            <w:r w:rsidR="002C3BF5" w:rsidRPr="009C5DB7">
              <w:rPr>
                <w:rStyle w:val="Hyperlink"/>
              </w:rPr>
              <w:t>Relationen der Schüler</w:t>
            </w:r>
            <w:r w:rsidR="002C3BF5">
              <w:rPr>
                <w:webHidden/>
              </w:rPr>
              <w:tab/>
            </w:r>
            <w:r w:rsidR="002C3BF5">
              <w:rPr>
                <w:webHidden/>
              </w:rPr>
              <w:fldChar w:fldCharType="begin"/>
            </w:r>
            <w:r w:rsidR="002C3BF5">
              <w:rPr>
                <w:webHidden/>
              </w:rPr>
              <w:instrText xml:space="preserve"> PAGEREF _Toc356506666 \h </w:instrText>
            </w:r>
            <w:r w:rsidR="002C3BF5">
              <w:rPr>
                <w:webHidden/>
              </w:rPr>
            </w:r>
            <w:r w:rsidR="002C3BF5">
              <w:rPr>
                <w:webHidden/>
              </w:rPr>
              <w:fldChar w:fldCharType="separate"/>
            </w:r>
            <w:r>
              <w:rPr>
                <w:webHidden/>
              </w:rPr>
              <w:t>29</w:t>
            </w:r>
            <w:r w:rsidR="002C3BF5">
              <w:rPr>
                <w:webHidden/>
              </w:rPr>
              <w:fldChar w:fldCharType="end"/>
            </w:r>
          </w:hyperlink>
        </w:p>
        <w:p w:rsidR="002C3BF5" w:rsidRDefault="003B64E0">
          <w:pPr>
            <w:pStyle w:val="Verzeichnis3"/>
            <w:rPr>
              <w:rFonts w:eastAsiaTheme="minorEastAsia"/>
              <w:sz w:val="22"/>
              <w:szCs w:val="22"/>
              <w:lang w:eastAsia="de-DE"/>
            </w:rPr>
          </w:pPr>
          <w:hyperlink w:anchor="_Toc356506667" w:history="1">
            <w:r w:rsidR="002C3BF5" w:rsidRPr="009C5DB7">
              <w:rPr>
                <w:rStyle w:val="Hyperlink"/>
              </w:rPr>
              <w:t>4.4.2</w:t>
            </w:r>
            <w:r w:rsidR="002C3BF5">
              <w:rPr>
                <w:rFonts w:eastAsiaTheme="minorEastAsia"/>
                <w:sz w:val="22"/>
                <w:szCs w:val="22"/>
                <w:lang w:eastAsia="de-DE"/>
              </w:rPr>
              <w:tab/>
            </w:r>
            <w:r w:rsidR="002C3BF5" w:rsidRPr="009C5DB7">
              <w:rPr>
                <w:rStyle w:val="Hyperlink"/>
              </w:rPr>
              <w:t>Relation zur Tafel</w:t>
            </w:r>
            <w:r w:rsidR="002C3BF5">
              <w:rPr>
                <w:webHidden/>
              </w:rPr>
              <w:tab/>
            </w:r>
            <w:r w:rsidR="002C3BF5">
              <w:rPr>
                <w:webHidden/>
              </w:rPr>
              <w:fldChar w:fldCharType="begin"/>
            </w:r>
            <w:r w:rsidR="002C3BF5">
              <w:rPr>
                <w:webHidden/>
              </w:rPr>
              <w:instrText xml:space="preserve"> PAGEREF _Toc356506667 \h </w:instrText>
            </w:r>
            <w:r w:rsidR="002C3BF5">
              <w:rPr>
                <w:webHidden/>
              </w:rPr>
            </w:r>
            <w:r w:rsidR="002C3BF5">
              <w:rPr>
                <w:webHidden/>
              </w:rPr>
              <w:fldChar w:fldCharType="separate"/>
            </w:r>
            <w:r>
              <w:rPr>
                <w:webHidden/>
              </w:rPr>
              <w:t>30</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68" w:history="1">
            <w:r w:rsidR="002C3BF5" w:rsidRPr="009C5DB7">
              <w:rPr>
                <w:rStyle w:val="Hyperlink"/>
              </w:rPr>
              <w:t>4.5</w:t>
            </w:r>
            <w:r w:rsidR="002C3BF5">
              <w:rPr>
                <w:rFonts w:eastAsiaTheme="minorEastAsia"/>
                <w:sz w:val="22"/>
                <w:szCs w:val="22"/>
                <w:lang w:eastAsia="de-DE"/>
              </w:rPr>
              <w:tab/>
            </w:r>
            <w:r w:rsidR="002C3BF5" w:rsidRPr="009C5DB7">
              <w:rPr>
                <w:rStyle w:val="Hyperlink"/>
              </w:rPr>
              <w:t>Fitness-Funktion</w:t>
            </w:r>
            <w:r w:rsidR="002C3BF5">
              <w:rPr>
                <w:webHidden/>
              </w:rPr>
              <w:tab/>
            </w:r>
            <w:r w:rsidR="002C3BF5">
              <w:rPr>
                <w:webHidden/>
              </w:rPr>
              <w:fldChar w:fldCharType="begin"/>
            </w:r>
            <w:r w:rsidR="002C3BF5">
              <w:rPr>
                <w:webHidden/>
              </w:rPr>
              <w:instrText xml:space="preserve"> PAGEREF _Toc356506668 \h </w:instrText>
            </w:r>
            <w:r w:rsidR="002C3BF5">
              <w:rPr>
                <w:webHidden/>
              </w:rPr>
            </w:r>
            <w:r w:rsidR="002C3BF5">
              <w:rPr>
                <w:webHidden/>
              </w:rPr>
              <w:fldChar w:fldCharType="separate"/>
            </w:r>
            <w:r>
              <w:rPr>
                <w:webHidden/>
              </w:rPr>
              <w:t>30</w:t>
            </w:r>
            <w:r w:rsidR="002C3BF5">
              <w:rPr>
                <w:webHidden/>
              </w:rPr>
              <w:fldChar w:fldCharType="end"/>
            </w:r>
          </w:hyperlink>
        </w:p>
        <w:p w:rsidR="002C3BF5" w:rsidRDefault="003B64E0">
          <w:pPr>
            <w:pStyle w:val="Verzeichnis1"/>
            <w:rPr>
              <w:rFonts w:eastAsiaTheme="minorEastAsia"/>
              <w:sz w:val="22"/>
              <w:szCs w:val="22"/>
              <w:lang w:eastAsia="de-DE"/>
            </w:rPr>
          </w:pPr>
          <w:hyperlink w:anchor="_Toc356506669" w:history="1">
            <w:r w:rsidR="002C3BF5" w:rsidRPr="009C5DB7">
              <w:rPr>
                <w:rStyle w:val="Hyperlink"/>
              </w:rPr>
              <w:t>5</w:t>
            </w:r>
            <w:r w:rsidR="002C3BF5">
              <w:rPr>
                <w:rFonts w:eastAsiaTheme="minorEastAsia"/>
                <w:sz w:val="22"/>
                <w:szCs w:val="22"/>
                <w:lang w:eastAsia="de-DE"/>
              </w:rPr>
              <w:tab/>
            </w:r>
            <w:r w:rsidR="002C3BF5" w:rsidRPr="009C5DB7">
              <w:rPr>
                <w:rStyle w:val="Hyperlink"/>
              </w:rPr>
              <w:t>Evaluation</w:t>
            </w:r>
            <w:r w:rsidR="002C3BF5">
              <w:rPr>
                <w:webHidden/>
              </w:rPr>
              <w:tab/>
            </w:r>
            <w:r w:rsidR="002C3BF5">
              <w:rPr>
                <w:webHidden/>
              </w:rPr>
              <w:fldChar w:fldCharType="begin"/>
            </w:r>
            <w:r w:rsidR="002C3BF5">
              <w:rPr>
                <w:webHidden/>
              </w:rPr>
              <w:instrText xml:space="preserve"> PAGEREF _Toc356506669 \h </w:instrText>
            </w:r>
            <w:r w:rsidR="002C3BF5">
              <w:rPr>
                <w:webHidden/>
              </w:rPr>
            </w:r>
            <w:r w:rsidR="002C3BF5">
              <w:rPr>
                <w:webHidden/>
              </w:rPr>
              <w:fldChar w:fldCharType="separate"/>
            </w:r>
            <w:r>
              <w:rPr>
                <w:webHidden/>
              </w:rPr>
              <w:t>32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0" w:history="1">
            <w:r w:rsidR="002C3BF5" w:rsidRPr="009C5DB7">
              <w:rPr>
                <w:rStyle w:val="Hyperlink"/>
              </w:rPr>
              <w:t>5.1</w:t>
            </w:r>
            <w:r w:rsidR="002C3BF5">
              <w:rPr>
                <w:rFonts w:eastAsiaTheme="minorEastAsia"/>
                <w:sz w:val="22"/>
                <w:szCs w:val="22"/>
                <w:lang w:eastAsia="de-DE"/>
              </w:rPr>
              <w:tab/>
            </w:r>
            <w:r w:rsidR="002C3BF5" w:rsidRPr="009C5DB7">
              <w:rPr>
                <w:rStyle w:val="Hyperlink"/>
              </w:rPr>
              <w:t>Mutation durch Swap</w:t>
            </w:r>
            <w:r w:rsidR="002C3BF5">
              <w:rPr>
                <w:webHidden/>
              </w:rPr>
              <w:tab/>
            </w:r>
            <w:r w:rsidR="002C3BF5">
              <w:rPr>
                <w:webHidden/>
              </w:rPr>
              <w:fldChar w:fldCharType="begin"/>
            </w:r>
            <w:r w:rsidR="002C3BF5">
              <w:rPr>
                <w:webHidden/>
              </w:rPr>
              <w:instrText xml:space="preserve"> PAGEREF _Toc356506670 \h </w:instrText>
            </w:r>
            <w:r w:rsidR="002C3BF5">
              <w:rPr>
                <w:webHidden/>
              </w:rPr>
            </w:r>
            <w:r w:rsidR="002C3BF5">
              <w:rPr>
                <w:webHidden/>
              </w:rPr>
              <w:fldChar w:fldCharType="separate"/>
            </w:r>
            <w:r>
              <w:rPr>
                <w:webHidden/>
              </w:rPr>
              <w:t>32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1" w:history="1">
            <w:r w:rsidR="002C3BF5" w:rsidRPr="009C5DB7">
              <w:rPr>
                <w:rStyle w:val="Hyperlink"/>
              </w:rPr>
              <w:t>5.2</w:t>
            </w:r>
            <w:r w:rsidR="002C3BF5">
              <w:rPr>
                <w:rFonts w:eastAsiaTheme="minorEastAsia"/>
                <w:sz w:val="22"/>
                <w:szCs w:val="22"/>
                <w:lang w:eastAsia="de-DE"/>
              </w:rPr>
              <w:tab/>
            </w:r>
            <w:r w:rsidR="002C3BF5" w:rsidRPr="009C5DB7">
              <w:rPr>
                <w:rStyle w:val="Hyperlink"/>
              </w:rPr>
              <w:t>Mutation durch Inversion</w:t>
            </w:r>
            <w:r w:rsidR="002C3BF5">
              <w:rPr>
                <w:webHidden/>
              </w:rPr>
              <w:tab/>
            </w:r>
            <w:r w:rsidR="002C3BF5">
              <w:rPr>
                <w:webHidden/>
              </w:rPr>
              <w:fldChar w:fldCharType="begin"/>
            </w:r>
            <w:r w:rsidR="002C3BF5">
              <w:rPr>
                <w:webHidden/>
              </w:rPr>
              <w:instrText xml:space="preserve"> PAGEREF _Toc356506671 \h </w:instrText>
            </w:r>
            <w:r w:rsidR="002C3BF5">
              <w:rPr>
                <w:webHidden/>
              </w:rPr>
            </w:r>
            <w:r w:rsidR="002C3BF5">
              <w:rPr>
                <w:webHidden/>
              </w:rPr>
              <w:fldChar w:fldCharType="separate"/>
            </w:r>
            <w:r>
              <w:rPr>
                <w:webHidden/>
              </w:rPr>
              <w:t>34</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2" w:history="1">
            <w:r w:rsidR="002C3BF5" w:rsidRPr="009C5DB7">
              <w:rPr>
                <w:rStyle w:val="Hyperlink"/>
              </w:rPr>
              <w:t>5.3</w:t>
            </w:r>
            <w:r w:rsidR="002C3BF5">
              <w:rPr>
                <w:rFonts w:eastAsiaTheme="minorEastAsia"/>
                <w:sz w:val="22"/>
                <w:szCs w:val="22"/>
                <w:lang w:eastAsia="de-DE"/>
              </w:rPr>
              <w:tab/>
            </w:r>
            <w:r w:rsidR="002C3BF5" w:rsidRPr="009C5DB7">
              <w:rPr>
                <w:rStyle w:val="Hyperlink"/>
              </w:rPr>
              <w:t>Auswahl der Mutationsoperatoren</w:t>
            </w:r>
            <w:r w:rsidR="002C3BF5">
              <w:rPr>
                <w:webHidden/>
              </w:rPr>
              <w:tab/>
            </w:r>
            <w:r w:rsidR="002C3BF5">
              <w:rPr>
                <w:webHidden/>
              </w:rPr>
              <w:fldChar w:fldCharType="begin"/>
            </w:r>
            <w:r w:rsidR="002C3BF5">
              <w:rPr>
                <w:webHidden/>
              </w:rPr>
              <w:instrText xml:space="preserve"> PAGEREF _Toc356506672 \h </w:instrText>
            </w:r>
            <w:r w:rsidR="002C3BF5">
              <w:rPr>
                <w:webHidden/>
              </w:rPr>
            </w:r>
            <w:r w:rsidR="002C3BF5">
              <w:rPr>
                <w:webHidden/>
              </w:rPr>
              <w:fldChar w:fldCharType="separate"/>
            </w:r>
            <w:r>
              <w:rPr>
                <w:webHidden/>
              </w:rPr>
              <w:t>35</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3" w:history="1">
            <w:r w:rsidR="002C3BF5" w:rsidRPr="009C5DB7">
              <w:rPr>
                <w:rStyle w:val="Hyperlink"/>
              </w:rPr>
              <w:t>5.4</w:t>
            </w:r>
            <w:r w:rsidR="002C3BF5">
              <w:rPr>
                <w:rFonts w:eastAsiaTheme="minorEastAsia"/>
                <w:sz w:val="22"/>
                <w:szCs w:val="22"/>
                <w:lang w:eastAsia="de-DE"/>
              </w:rPr>
              <w:tab/>
            </w:r>
            <w:r w:rsidR="002C3BF5" w:rsidRPr="009C5DB7">
              <w:rPr>
                <w:rStyle w:val="Hyperlink"/>
              </w:rPr>
              <w:t>Strategien</w:t>
            </w:r>
            <w:r w:rsidR="002C3BF5">
              <w:rPr>
                <w:webHidden/>
              </w:rPr>
              <w:tab/>
            </w:r>
            <w:r w:rsidR="002C3BF5">
              <w:rPr>
                <w:webHidden/>
              </w:rPr>
              <w:fldChar w:fldCharType="begin"/>
            </w:r>
            <w:r w:rsidR="002C3BF5">
              <w:rPr>
                <w:webHidden/>
              </w:rPr>
              <w:instrText xml:space="preserve"> PAGEREF _Toc356506673 \h </w:instrText>
            </w:r>
            <w:r w:rsidR="002C3BF5">
              <w:rPr>
                <w:webHidden/>
              </w:rPr>
            </w:r>
            <w:r w:rsidR="002C3BF5">
              <w:rPr>
                <w:webHidden/>
              </w:rPr>
              <w:fldChar w:fldCharType="separate"/>
            </w:r>
            <w:r>
              <w:rPr>
                <w:webHidden/>
              </w:rPr>
              <w:t>39</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4" w:history="1">
            <w:r w:rsidR="002C3BF5" w:rsidRPr="009C5DB7">
              <w:rPr>
                <w:rStyle w:val="Hyperlink"/>
              </w:rPr>
              <w:t>5.5</w:t>
            </w:r>
            <w:r w:rsidR="002C3BF5">
              <w:rPr>
                <w:rFonts w:eastAsiaTheme="minorEastAsia"/>
                <w:sz w:val="22"/>
                <w:szCs w:val="22"/>
                <w:lang w:eastAsia="de-DE"/>
              </w:rPr>
              <w:tab/>
            </w:r>
            <w:r w:rsidR="002C3BF5" w:rsidRPr="009C5DB7">
              <w:rPr>
                <w:rStyle w:val="Hyperlink"/>
              </w:rPr>
              <w:t>Selektion</w:t>
            </w:r>
            <w:r w:rsidR="002C3BF5">
              <w:rPr>
                <w:webHidden/>
              </w:rPr>
              <w:tab/>
            </w:r>
            <w:r w:rsidR="002C3BF5">
              <w:rPr>
                <w:webHidden/>
              </w:rPr>
              <w:fldChar w:fldCharType="begin"/>
            </w:r>
            <w:r w:rsidR="002C3BF5">
              <w:rPr>
                <w:webHidden/>
              </w:rPr>
              <w:instrText xml:space="preserve"> PAGEREF _Toc356506674 \h </w:instrText>
            </w:r>
            <w:r w:rsidR="002C3BF5">
              <w:rPr>
                <w:webHidden/>
              </w:rPr>
            </w:r>
            <w:r w:rsidR="002C3BF5">
              <w:rPr>
                <w:webHidden/>
              </w:rPr>
              <w:fldChar w:fldCharType="separate"/>
            </w:r>
            <w:r>
              <w:rPr>
                <w:webHidden/>
              </w:rPr>
              <w:t>40</w:t>
            </w:r>
            <w:r w:rsidR="002C3BF5">
              <w:rPr>
                <w:webHidden/>
              </w:rPr>
              <w:fldChar w:fldCharType="end"/>
            </w:r>
          </w:hyperlink>
        </w:p>
        <w:p w:rsidR="002C3BF5" w:rsidRDefault="003B64E0">
          <w:pPr>
            <w:pStyle w:val="Verzeichnis1"/>
            <w:rPr>
              <w:rFonts w:eastAsiaTheme="minorEastAsia"/>
              <w:sz w:val="22"/>
              <w:szCs w:val="22"/>
              <w:lang w:eastAsia="de-DE"/>
            </w:rPr>
          </w:pPr>
          <w:hyperlink w:anchor="_Toc356506675" w:history="1">
            <w:r w:rsidR="002C3BF5" w:rsidRPr="009C5DB7">
              <w:rPr>
                <w:rStyle w:val="Hyperlink"/>
              </w:rPr>
              <w:t>6</w:t>
            </w:r>
            <w:r w:rsidR="002C3BF5">
              <w:rPr>
                <w:rFonts w:eastAsiaTheme="minorEastAsia"/>
                <w:sz w:val="22"/>
                <w:szCs w:val="22"/>
                <w:lang w:eastAsia="de-DE"/>
              </w:rPr>
              <w:tab/>
            </w:r>
            <w:r w:rsidR="002C3BF5" w:rsidRPr="009C5DB7">
              <w:rPr>
                <w:rStyle w:val="Hyperlink"/>
              </w:rPr>
              <w:t>Zusammenfassung und Ausblick</w:t>
            </w:r>
            <w:r w:rsidR="002C3BF5">
              <w:rPr>
                <w:webHidden/>
              </w:rPr>
              <w:tab/>
            </w:r>
            <w:r w:rsidR="002C3BF5">
              <w:rPr>
                <w:webHidden/>
              </w:rPr>
              <w:fldChar w:fldCharType="begin"/>
            </w:r>
            <w:r w:rsidR="002C3BF5">
              <w:rPr>
                <w:webHidden/>
              </w:rPr>
              <w:instrText xml:space="preserve"> PAGEREF _Toc356506675 \h </w:instrText>
            </w:r>
            <w:r w:rsidR="002C3BF5">
              <w:rPr>
                <w:webHidden/>
              </w:rPr>
            </w:r>
            <w:r w:rsidR="002C3BF5">
              <w:rPr>
                <w:webHidden/>
              </w:rPr>
              <w:fldChar w:fldCharType="separate"/>
            </w:r>
            <w:r>
              <w:rPr>
                <w:webHidden/>
              </w:rPr>
              <w:t>42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6" w:history="1">
            <w:r w:rsidR="002C3BF5" w:rsidRPr="009C5DB7">
              <w:rPr>
                <w:rStyle w:val="Hyperlink"/>
              </w:rPr>
              <w:t>6.1</w:t>
            </w:r>
            <w:r w:rsidR="002C3BF5">
              <w:rPr>
                <w:rFonts w:eastAsiaTheme="minorEastAsia"/>
                <w:sz w:val="22"/>
                <w:szCs w:val="22"/>
                <w:lang w:eastAsia="de-DE"/>
              </w:rPr>
              <w:tab/>
            </w:r>
            <w:r w:rsidR="002C3BF5" w:rsidRPr="009C5DB7">
              <w:rPr>
                <w:rStyle w:val="Hyperlink"/>
              </w:rPr>
              <w:t>Verbesserungsmöglichkeiten</w:t>
            </w:r>
            <w:r w:rsidR="002C3BF5">
              <w:rPr>
                <w:webHidden/>
              </w:rPr>
              <w:tab/>
            </w:r>
            <w:r w:rsidR="002C3BF5">
              <w:rPr>
                <w:webHidden/>
              </w:rPr>
              <w:fldChar w:fldCharType="begin"/>
            </w:r>
            <w:r w:rsidR="002C3BF5">
              <w:rPr>
                <w:webHidden/>
              </w:rPr>
              <w:instrText xml:space="preserve"> PAGEREF _Toc356506676 \h </w:instrText>
            </w:r>
            <w:r w:rsidR="002C3BF5">
              <w:rPr>
                <w:webHidden/>
              </w:rPr>
            </w:r>
            <w:r w:rsidR="002C3BF5">
              <w:rPr>
                <w:webHidden/>
              </w:rPr>
              <w:fldChar w:fldCharType="separate"/>
            </w:r>
            <w:r>
              <w:rPr>
                <w:webHidden/>
              </w:rPr>
              <w:t>42</w:t>
            </w:r>
            <w:r w:rsidR="002C3BF5">
              <w:rPr>
                <w:webHidden/>
              </w:rPr>
              <w:fldChar w:fldCharType="end"/>
            </w:r>
          </w:hyperlink>
        </w:p>
        <w:p w:rsidR="002C3BF5" w:rsidRDefault="003B64E0">
          <w:pPr>
            <w:pStyle w:val="Verzeichnis2"/>
            <w:rPr>
              <w:rFonts w:eastAsiaTheme="minorEastAsia"/>
              <w:sz w:val="22"/>
              <w:szCs w:val="22"/>
              <w:lang w:eastAsia="de-DE"/>
            </w:rPr>
          </w:pPr>
          <w:hyperlink w:anchor="_Toc356506677" w:history="1">
            <w:r w:rsidR="002C3BF5" w:rsidRPr="009C5DB7">
              <w:rPr>
                <w:rStyle w:val="Hyperlink"/>
              </w:rPr>
              <w:t>6.2</w:t>
            </w:r>
            <w:r w:rsidR="002C3BF5">
              <w:rPr>
                <w:rFonts w:eastAsiaTheme="minorEastAsia"/>
                <w:sz w:val="22"/>
                <w:szCs w:val="22"/>
                <w:lang w:eastAsia="de-DE"/>
              </w:rPr>
              <w:tab/>
            </w:r>
            <w:r w:rsidR="002C3BF5" w:rsidRPr="009C5DB7">
              <w:rPr>
                <w:rStyle w:val="Hyperlink"/>
              </w:rPr>
              <w:t>Fazit</w:t>
            </w:r>
            <w:r w:rsidR="002C3BF5">
              <w:rPr>
                <w:webHidden/>
              </w:rPr>
              <w:tab/>
            </w:r>
            <w:r w:rsidR="002C3BF5">
              <w:rPr>
                <w:webHidden/>
              </w:rPr>
              <w:fldChar w:fldCharType="begin"/>
            </w:r>
            <w:r w:rsidR="002C3BF5">
              <w:rPr>
                <w:webHidden/>
              </w:rPr>
              <w:instrText xml:space="preserve"> PAGEREF _Toc356506677 \h </w:instrText>
            </w:r>
            <w:r w:rsidR="002C3BF5">
              <w:rPr>
                <w:webHidden/>
              </w:rPr>
            </w:r>
            <w:r w:rsidR="002C3BF5">
              <w:rPr>
                <w:webHidden/>
              </w:rPr>
              <w:fldChar w:fldCharType="separate"/>
            </w:r>
            <w:r>
              <w:rPr>
                <w:webHidden/>
              </w:rPr>
              <w:t>43</w:t>
            </w:r>
            <w:r w:rsidR="002C3BF5">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506636"/>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Diese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506637"/>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506638"/>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506639"/>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3B64E0">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3B64E0">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3B64E0">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3B64E0">
        <w:t>5</w:t>
      </w:r>
      <w:r w:rsidR="00F74D53">
        <w:fldChar w:fldCharType="end"/>
      </w:r>
      <w:r>
        <w:t xml:space="preserve"> die erzielten Ergebnisse und </w:t>
      </w:r>
      <w:r w:rsidR="002C3BF5">
        <w:t>Kapitel</w:t>
      </w:r>
      <w:r w:rsidR="002C3BF5">
        <w:fldChar w:fldCharType="begin"/>
      </w:r>
      <w:r w:rsidR="002C3BF5">
        <w:instrText xml:space="preserve"> REF _Ref356506713 \r \h </w:instrText>
      </w:r>
      <w:r w:rsidR="002C3BF5">
        <w:fldChar w:fldCharType="separate"/>
      </w:r>
      <w:r w:rsidR="003B64E0">
        <w:t>6</w:t>
      </w:r>
      <w:r w:rsidR="002C3BF5">
        <w:fldChar w:fldCharType="end"/>
      </w:r>
      <w:r w:rsidR="002C3BF5">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verbessern.</w:t>
      </w:r>
    </w:p>
    <w:p w:rsidR="002F7B05" w:rsidRDefault="002F7B05" w:rsidP="00231423">
      <w:pPr>
        <w:pStyle w:val="berschrift1"/>
      </w:pPr>
      <w:bookmarkStart w:id="8" w:name="_Ref350362010"/>
      <w:bookmarkStart w:id="9" w:name="_Ref350362011"/>
      <w:bookmarkStart w:id="10" w:name="_Toc356309101"/>
      <w:bookmarkStart w:id="11" w:name="_Toc356506640"/>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proofErr w:type="spellStart"/>
      <w:r w:rsidR="00ED3AE5">
        <w:t>a</w:t>
      </w:r>
      <w:r w:rsidR="00A257B3">
        <w:t>bwägen</w:t>
      </w:r>
      <w:proofErr w:type="spellEnd"/>
      <w:r w:rsidR="00A257B3">
        <w:t xml:space="preserve">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 xml:space="preserve">flanzung </w:t>
      </w:r>
      <w:proofErr w:type="spellStart"/>
      <w:r w:rsidR="00ED3AE5">
        <w:t>rekombiniert</w:t>
      </w:r>
      <w:proofErr w:type="spellEnd"/>
      <w:r w:rsidR="00ED3AE5">
        <w: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3B64E0">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3B64E0">
        <w:t>2.2</w:t>
      </w:r>
      <w:r w:rsidR="009A7C1D">
        <w:fldChar w:fldCharType="end"/>
      </w:r>
      <w:r w:rsidR="00FF40B5">
        <w:t>)</w:t>
      </w:r>
      <w:r>
        <w:t xml:space="preserve">. </w:t>
      </w:r>
      <w:r w:rsidR="00B33996">
        <w:t>Dar</w:t>
      </w:r>
      <w:r w:rsidR="00197A07">
        <w:t>auf folg</w:t>
      </w:r>
      <w:r w:rsidR="00ED3AE5">
        <w:t>t</w:t>
      </w:r>
      <w:r w:rsidR="00197A07">
        <w:t xml:space="preserve"> die Erläuterung der </w:t>
      </w:r>
      <w:proofErr w:type="spellStart"/>
      <w:r w:rsidR="00197A07">
        <w:t>i</w:t>
      </w:r>
      <w:r w:rsidR="00B33996">
        <w:t>niti</w:t>
      </w:r>
      <w:r w:rsidR="00B33996">
        <w:t>a</w:t>
      </w:r>
      <w:r w:rsidR="00B33996">
        <w:t>len</w:t>
      </w:r>
      <w:proofErr w:type="spellEnd"/>
      <w:r w:rsidR="00B33996">
        <w:t xml:space="preserve"> Erstellung des ersten Genotyps durch eine sogenannte </w:t>
      </w:r>
      <w:proofErr w:type="spellStart"/>
      <w:r w:rsidR="00B33996">
        <w:t>Greedy</w:t>
      </w:r>
      <w:proofErr w:type="spellEnd"/>
      <w:r w:rsidR="00B33996">
        <w:t xml:space="preserve">-Funktion in Kapitel </w:t>
      </w:r>
      <w:r w:rsidR="00B33996">
        <w:fldChar w:fldCharType="begin"/>
      </w:r>
      <w:r w:rsidR="00B33996">
        <w:instrText xml:space="preserve"> REF _Ref351475521 \r \h </w:instrText>
      </w:r>
      <w:r w:rsidR="00B33996">
        <w:fldChar w:fldCharType="separate"/>
      </w:r>
      <w:r w:rsidR="003B64E0">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3B64E0">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3B64E0">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3B64E0">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3B64E0">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3B64E0">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506641"/>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814E0D">
        <w:t>Schüler</w:t>
      </w:r>
      <w:r>
        <w:t xml:space="preserve">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proofErr w:type="spellStart"/>
      <w:r w:rsidR="00C41051">
        <w:rPr>
          <w:rFonts w:eastAsiaTheme="minorEastAsia"/>
        </w:rPr>
        <w:t>i</w:t>
      </w:r>
      <w:r w:rsidR="00C41051">
        <w:rPr>
          <w:rFonts w:eastAsiaTheme="minorEastAsia"/>
        </w:rPr>
        <w:t>schen</w:t>
      </w:r>
      <w:proofErr w:type="spellEnd"/>
      <w:r w:rsidR="00C41051">
        <w:rPr>
          <w:rFonts w:eastAsiaTheme="minorEastAsia"/>
        </w:rPr>
        <w:t xml:space="preserve">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3B64E0"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3B64E0"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3B64E0"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4" w:name="_Toc356506710"/>
      <w:bookmarkStart w:id="15" w:name="_Toc356309138"/>
      <w:bookmarkStart w:id="16" w:name="_Ref351475417"/>
      <w:bookmarkStart w:id="17" w:name="_Ref350706864"/>
      <w:r>
        <w:t xml:space="preserve">Listing </w:t>
      </w:r>
      <w:fldSimple w:instr=" SEQ Listing \* ARABIC ">
        <w:r w:rsidR="003B64E0">
          <w:rPr>
            <w:noProof/>
          </w:rPr>
          <w:t>1</w:t>
        </w:r>
      </w:fldSimple>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(i</w:t>
      </w:r>
      <w:proofErr w:type="gramStart"/>
      <w:r w:rsidRPr="00E246C8">
        <w:t>,i</w:t>
      </w:r>
      <w:proofErr w:type="gramEnd"/>
      <w:r w:rsidRPr="00E246C8">
        <w:t>)</w:t>
      </w:r>
      <w:bookmarkEnd w:id="14"/>
    </w:p>
    <w:p w:rsidR="00E84C6E" w:rsidRDefault="00E84C6E" w:rsidP="00E84C6E">
      <w:bookmarkStart w:id="18" w:name="_Ref356226913"/>
      <w:bookmarkEnd w:id="15"/>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Ref356461640"/>
      <w:bookmarkStart w:id="22" w:name="_Ref356484135"/>
      <w:bookmarkStart w:id="23" w:name="_Toc356506642"/>
      <w:r>
        <w:t>Zielfunktion / Fitnessfunktion</w:t>
      </w:r>
      <w:bookmarkEnd w:id="16"/>
      <w:bookmarkEnd w:id="18"/>
      <w:bookmarkEnd w:id="19"/>
      <w:bookmarkEnd w:id="20"/>
      <w:bookmarkEnd w:id="21"/>
      <w:bookmarkEnd w:id="22"/>
      <w:bookmarkEnd w:id="23"/>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3B64E0">
        <w:t xml:space="preserve">Abbildung </w:t>
      </w:r>
      <w:r w:rsidR="003B64E0">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w:lastRenderedPageBreak/>
        <mc:AlternateContent>
          <mc:Choice Requires="wpc">
            <w:drawing>
              <wp:inline distT="0" distB="0" distL="0" distR="0" wp14:anchorId="49CE217C" wp14:editId="03E76A17">
                <wp:extent cx="5086350" cy="3333750"/>
                <wp:effectExtent l="1905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873487"/>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3B64E0" w:rsidRPr="00814E0D" w:rsidRDefault="003B64E0" w:rsidP="00591B3A">
                              <w:pPr>
                                <w:ind w:firstLine="0"/>
                                <w:jc w:val="center"/>
                                <w:rPr>
                                  <w:b/>
                                  <w:color w:val="000000" w:themeColor="text1"/>
                                </w:rPr>
                              </w:pPr>
                              <w:r w:rsidRPr="00814E0D">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3B64E0" w:rsidRPr="00814E0D" w:rsidRDefault="003B64E0"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B64E0" w:rsidRPr="00814E0D" w:rsidRDefault="003B64E0" w:rsidP="00591B3A">
                              <w:pPr>
                                <w:ind w:firstLine="0"/>
                                <w:jc w:val="center"/>
                                <w:rPr>
                                  <w:b/>
                                </w:rPr>
                              </w:pPr>
                              <w:r w:rsidRPr="00814E0D">
                                <w:rPr>
                                  <w:b/>
                                </w:rPr>
                                <w:t>direkt neben</w:t>
                              </w:r>
                            </w:p>
                            <w:p w:rsidR="003B64E0" w:rsidRPr="00814E0D" w:rsidRDefault="003B64E0"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3B64E0" w:rsidRPr="00814E0D" w:rsidRDefault="003B64E0"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B64E0" w:rsidRPr="00814E0D" w:rsidRDefault="003B64E0" w:rsidP="00591B3A">
                              <w:pPr>
                                <w:ind w:firstLine="0"/>
                                <w:jc w:val="center"/>
                                <w:rPr>
                                  <w:b/>
                                </w:rPr>
                              </w:pPr>
                              <w:r w:rsidRPr="00814E0D">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3B64E0" w:rsidRPr="00814E0D" w:rsidRDefault="003B64E0" w:rsidP="00591B3A">
                              <w:pPr>
                                <w:ind w:firstLine="0"/>
                                <w:jc w:val="center"/>
                                <w:rPr>
                                  <w:b/>
                                </w:rPr>
                              </w:pPr>
                              <w:r w:rsidRPr="00814E0D">
                                <w:rPr>
                                  <w:b/>
                                </w:rPr>
                                <w:t>diagonal</w:t>
                              </w:r>
                            </w:p>
                            <w:p w:rsidR="003B64E0" w:rsidRPr="00814E0D" w:rsidRDefault="003B64E0"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3B64E0" w:rsidRPr="00814E0D" w:rsidRDefault="003B64E0" w:rsidP="00591B3A">
                              <w:pPr>
                                <w:ind w:firstLine="0"/>
                                <w:jc w:val="center"/>
                                <w:rPr>
                                  <w:b/>
                                </w:rPr>
                              </w:pPr>
                              <w:r w:rsidRPr="00814E0D">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3B64E0" w:rsidRPr="00814E0D" w:rsidRDefault="003B64E0" w:rsidP="00591B3A">
                              <w:pPr>
                                <w:ind w:firstLine="0"/>
                                <w:jc w:val="center"/>
                                <w:rPr>
                                  <w:b/>
                                </w:rPr>
                              </w:pPr>
                              <w:r w:rsidRPr="00814E0D">
                                <w:rPr>
                                  <w:b/>
                                </w:rPr>
                                <w:t>diagonal</w:t>
                              </w:r>
                            </w:p>
                            <w:p w:rsidR="003B64E0" w:rsidRPr="00814E0D" w:rsidRDefault="003B64E0"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3B64E0" w:rsidRPr="00814E0D" w:rsidRDefault="003B64E0" w:rsidP="00591B3A">
                              <w:pPr>
                                <w:ind w:firstLine="0"/>
                                <w:jc w:val="center"/>
                                <w:rPr>
                                  <w:b/>
                                </w:rPr>
                              </w:pPr>
                              <w:r w:rsidRPr="00814E0D">
                                <w:rPr>
                                  <w:b/>
                                </w:rPr>
                                <w:t>diagonal</w:t>
                              </w:r>
                            </w:p>
                            <w:p w:rsidR="003B64E0" w:rsidRPr="00814E0D" w:rsidRDefault="003B64E0"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382446"/>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3B64E0" w:rsidRPr="00814E0D" w:rsidRDefault="003B64E0" w:rsidP="00591B3A">
                              <w:pPr>
                                <w:ind w:firstLine="0"/>
                                <w:jc w:val="center"/>
                                <w:rPr>
                                  <w:b/>
                                </w:rPr>
                              </w:pPr>
                              <w:r w:rsidRPr="00814E0D">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364670"/>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3B64E0" w:rsidRPr="00814E0D" w:rsidRDefault="003B64E0" w:rsidP="00591B3A">
                              <w:pPr>
                                <w:ind w:firstLine="0"/>
                                <w:jc w:val="center"/>
                                <w:rPr>
                                  <w:b/>
                                </w:rPr>
                              </w:pPr>
                              <w:r w:rsidRPr="00814E0D">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3071239"/>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3B64E0" w:rsidRPr="00814E0D" w:rsidRDefault="003B64E0"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426506"/>
                            <a:ext cx="1397648" cy="369439"/>
                          </a:xfrm>
                          <a:prstGeom prst="roundRect">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3B64E0" w:rsidRPr="00814E0D" w:rsidRDefault="003B64E0" w:rsidP="00591B3A">
                              <w:pPr>
                                <w:ind w:firstLine="0"/>
                                <w:jc w:val="center"/>
                                <w:rPr>
                                  <w:b/>
                                </w:rPr>
                              </w:pPr>
                              <w:r w:rsidRPr="00814E0D">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400.5pt;height:262.5pt;mso-position-horizontal-relative:char;mso-position-vertical-relative:line" coordsize="50863,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63;height:33337;visibility:visible;mso-wrap-style:square">
                  <v:fill o:detectmouseclick="t"/>
                  <v:path o:connecttype="none"/>
                </v:shape>
                <v:roundrect id="Abgerundetes Rechteck 17" o:spid="_x0000_s1028" style="position:absolute;left:19838;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3B64E0" w:rsidRPr="00814E0D" w:rsidRDefault="003B64E0" w:rsidP="00591B3A">
                        <w:pPr>
                          <w:ind w:firstLine="0"/>
                          <w:jc w:val="center"/>
                          <w:rPr>
                            <w:b/>
                            <w:color w:val="000000" w:themeColor="text1"/>
                          </w:rPr>
                        </w:pPr>
                        <w:r w:rsidRPr="00814E0D">
                          <w:rPr>
                            <w:b/>
                            <w:color w:val="000000" w:themeColor="text1"/>
                          </w:rPr>
                          <w:t>Schüler</w:t>
                        </w:r>
                      </w:p>
                    </w:txbxContent>
                  </v:textbox>
                </v:roundrect>
                <v:roundrect id="Abgerundetes Rechteck 19" o:spid="_x0000_s1029" style="position:absolute;left:175;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zwei neben</w:t>
                        </w:r>
                      </w:p>
                    </w:txbxContent>
                  </v:textbox>
                </v:roundrect>
                <v:roundrect id="Abgerundetes Rechteck 20" o:spid="_x0000_s1030" style="position:absolute;left:10009;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direkt neben</w:t>
                        </w:r>
                      </w:p>
                      <w:p w:rsidR="003B64E0" w:rsidRPr="00814E0D" w:rsidRDefault="003B64E0" w:rsidP="00591B3A">
                        <w:pPr>
                          <w:ind w:firstLine="0"/>
                          <w:jc w:val="center"/>
                          <w:rPr>
                            <w:b/>
                          </w:rPr>
                        </w:pPr>
                      </w:p>
                    </w:txbxContent>
                  </v:textbox>
                </v:roundrect>
                <v:roundrect id="Abgerundetes Rechteck 21" o:spid="_x0000_s1031" style="position:absolute;left:39597;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zwei neben</w:t>
                        </w:r>
                      </w:p>
                    </w:txbxContent>
                  </v:textbox>
                </v:roundrect>
                <v:roundrect id="Abgerundetes Rechteck 22" o:spid="_x0000_s1032" style="position:absolute;left:29768;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direkt neben</w:t>
                        </w:r>
                      </w:p>
                    </w:txbxContent>
                  </v:textbox>
                </v:roundrect>
                <v:roundrect id="Abgerundetes Rechteck 23" o:spid="_x0000_s1033" style="position:absolute;left:29768;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diagonal</w:t>
                        </w:r>
                      </w:p>
                      <w:p w:rsidR="003B64E0" w:rsidRPr="00814E0D" w:rsidRDefault="003B64E0" w:rsidP="00591B3A">
                        <w:pPr>
                          <w:ind w:firstLine="0"/>
                          <w:jc w:val="center"/>
                          <w:rPr>
                            <w:b/>
                          </w:rPr>
                        </w:pPr>
                      </w:p>
                    </w:txbxContent>
                  </v:textbox>
                </v:roundrect>
                <v:roundrect id="Abgerundetes Rechteck 24" o:spid="_x0000_s1034" style="position:absolute;left:10011;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3B64E0" w:rsidRPr="00814E0D" w:rsidRDefault="003B64E0" w:rsidP="00591B3A">
                        <w:pPr>
                          <w:ind w:firstLine="0"/>
                          <w:jc w:val="center"/>
                          <w:rPr>
                            <w:b/>
                          </w:rPr>
                        </w:pPr>
                        <w:r w:rsidRPr="00814E0D">
                          <w:rPr>
                            <w:b/>
                          </w:rPr>
                          <w:t>diagonal</w:t>
                        </w:r>
                      </w:p>
                    </w:txbxContent>
                  </v:textbox>
                </v:roundrect>
                <v:roundrect id="Abgerundetes Rechteck 25" o:spid="_x0000_s1035" style="position:absolute;left:29768;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3B64E0" w:rsidRPr="00814E0D" w:rsidRDefault="003B64E0" w:rsidP="00591B3A">
                        <w:pPr>
                          <w:ind w:firstLine="0"/>
                          <w:jc w:val="center"/>
                          <w:rPr>
                            <w:b/>
                          </w:rPr>
                        </w:pPr>
                        <w:r w:rsidRPr="00814E0D">
                          <w:rPr>
                            <w:b/>
                          </w:rPr>
                          <w:t>diagonal</w:t>
                        </w:r>
                      </w:p>
                      <w:p w:rsidR="003B64E0" w:rsidRPr="00814E0D" w:rsidRDefault="003B64E0" w:rsidP="00CE0E4C">
                        <w:pPr>
                          <w:jc w:val="center"/>
                          <w:rPr>
                            <w:b/>
                          </w:rPr>
                        </w:pPr>
                      </w:p>
                    </w:txbxContent>
                  </v:textbox>
                </v:roundrect>
                <v:roundrect id="Abgerundetes Rechteck 26" o:spid="_x0000_s1036" style="position:absolute;left:10011;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3B64E0" w:rsidRPr="00814E0D" w:rsidRDefault="003B64E0" w:rsidP="00591B3A">
                        <w:pPr>
                          <w:ind w:firstLine="0"/>
                          <w:jc w:val="center"/>
                          <w:rPr>
                            <w:b/>
                          </w:rPr>
                        </w:pPr>
                        <w:r w:rsidRPr="00814E0D">
                          <w:rPr>
                            <w:b/>
                          </w:rPr>
                          <w:t>diagonal</w:t>
                        </w:r>
                      </w:p>
                      <w:p w:rsidR="003B64E0" w:rsidRPr="00814E0D" w:rsidRDefault="003B64E0" w:rsidP="00CE0E4C">
                        <w:pPr>
                          <w:rPr>
                            <w:b/>
                          </w:rPr>
                        </w:pPr>
                      </w:p>
                    </w:txbxContent>
                  </v:textbox>
                </v:roundrect>
                <v:roundrect id="Abgerundetes Rechteck 27" o:spid="_x0000_s1037" style="position:absolute;left:19839;top:1382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vor</w:t>
                        </w:r>
                      </w:p>
                    </w:txbxContent>
                  </v:textbox>
                </v:roundrect>
                <v:roundrect id="Abgerundetes Rechteck 28" o:spid="_x0000_s1038" style="position:absolute;left:19839;top:3646;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3B64E0" w:rsidRPr="00814E0D" w:rsidRDefault="003B64E0" w:rsidP="00591B3A">
                        <w:pPr>
                          <w:ind w:firstLine="0"/>
                          <w:jc w:val="center"/>
                          <w:rPr>
                            <w:b/>
                          </w:rPr>
                        </w:pPr>
                        <w:r w:rsidRPr="00814E0D">
                          <w:rPr>
                            <w:b/>
                          </w:rPr>
                          <w:t>hinter</w:t>
                        </w:r>
                      </w:p>
                    </w:txbxContent>
                  </v:textbox>
                </v:roundrect>
                <v:roundrect id="Abgerundetes Rechteck 29" o:spid="_x0000_s1039" style="position:absolute;left:776;top:30712;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3B64E0" w:rsidRPr="00814E0D" w:rsidRDefault="003B64E0" w:rsidP="00CE0E4C"/>
                    </w:txbxContent>
                  </v:textbox>
                </v:roundrect>
                <v:roundrect id="Abgerundetes Rechteck 30" o:spid="_x0000_s1040" style="position:absolute;left:17594;top:24265;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3B64E0" w:rsidRPr="00814E0D" w:rsidRDefault="003B64E0" w:rsidP="00591B3A">
                        <w:pPr>
                          <w:ind w:firstLine="0"/>
                          <w:jc w:val="center"/>
                          <w:rPr>
                            <w:b/>
                          </w:rPr>
                        </w:pPr>
                        <w:r w:rsidRPr="00814E0D">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4" w:name="_Ref356208319"/>
      <w:bookmarkStart w:id="25" w:name="_Toc356309129"/>
      <w:bookmarkStart w:id="26" w:name="_Toc356506678"/>
      <w:r>
        <w:t xml:space="preserve">Abbildung </w:t>
      </w:r>
      <w:fldSimple w:instr=" SEQ Abbildung \* ARABIC ">
        <w:r w:rsidR="003B64E0">
          <w:rPr>
            <w:noProof/>
          </w:rPr>
          <w:t>1</w:t>
        </w:r>
      </w:fldSimple>
      <w:bookmarkEnd w:id="24"/>
      <w:r>
        <w:t xml:space="preserve">: Gewichtung der </w:t>
      </w:r>
      <w:r w:rsidR="00C424E5">
        <w:t xml:space="preserve">Umgebung eines </w:t>
      </w:r>
      <w:r w:rsidR="007B3115">
        <w:t>Schülers</w:t>
      </w:r>
      <w:bookmarkEnd w:id="25"/>
      <w:bookmarkEnd w:id="26"/>
    </w:p>
    <w:p w:rsidR="00DF79F4" w:rsidRDefault="00C7370F" w:rsidP="00CE0E4C">
      <w:pPr>
        <w:pStyle w:val="Beschriftung"/>
      </w:pPr>
      <w:r w:rsidRPr="000960C9">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nebeneinander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lem formuliert bzw. die Fitnessfunktion definiert. Hier ist die Fitnessfunktion so definiert, dass der beste Sitzplan den nominell höchsten Wert hat. Die B</w:t>
      </w:r>
      <w:r>
        <w:t>e</w:t>
      </w:r>
      <w:r>
        <w:t xml:space="preserve">ziehungen werden addiert und mit dem entsprechenden Faktor aus </w:t>
      </w:r>
      <w:r>
        <w:fldChar w:fldCharType="begin"/>
      </w:r>
      <w:r>
        <w:instrText xml:space="preserve"> REF _Ref356208319 \h </w:instrText>
      </w:r>
      <w:r>
        <w:fldChar w:fldCharType="separate"/>
      </w:r>
      <w:r w:rsidR="003B64E0">
        <w:t xml:space="preserve">Abbildung </w:t>
      </w:r>
      <w:r w:rsidR="003B64E0">
        <w:rPr>
          <w:noProof/>
        </w:rPr>
        <w:t>1</w:t>
      </w:r>
      <w:r>
        <w:fldChar w:fldCharType="end"/>
      </w:r>
      <w:r>
        <w:t xml:space="preserve"> multipliziert. Damit ergibt sich eine umso bessere Fitness je mehr positive Beziehungen sich nebeneinander befinden.</w:t>
      </w:r>
    </w:p>
    <w:p w:rsidR="008A3ED8" w:rsidRDefault="00FF40B5" w:rsidP="00CE0E4C">
      <w:pPr>
        <w:pStyle w:val="berschrift2"/>
      </w:pPr>
      <w:bookmarkStart w:id="27" w:name="_Ref351475521"/>
      <w:bookmarkStart w:id="28" w:name="_Toc356309104"/>
      <w:bookmarkStart w:id="29" w:name="_Toc356506643"/>
      <w:proofErr w:type="spellStart"/>
      <w:r w:rsidRPr="00396C1E">
        <w:t>Greedy</w:t>
      </w:r>
      <w:bookmarkEnd w:id="27"/>
      <w:bookmarkEnd w:id="28"/>
      <w:bookmarkEnd w:id="29"/>
      <w:proofErr w:type="spellEnd"/>
    </w:p>
    <w:p w:rsidR="00672CB5" w:rsidRDefault="00672CB5" w:rsidP="00CE0E4C">
      <w:r>
        <w:t xml:space="preserve">Um eine Mutation zu erzeugen oder zwei Gene zu </w:t>
      </w:r>
      <w:proofErr w:type="spellStart"/>
      <w:r>
        <w:t>rekombinieren</w:t>
      </w:r>
      <w:proofErr w:type="spellEnd"/>
      <w:r w:rsidR="00252A0A">
        <w:t>,</w:t>
      </w:r>
      <w:r>
        <w:t xml:space="preserve"> muss zunächst ein </w:t>
      </w:r>
      <w:proofErr w:type="spellStart"/>
      <w:r>
        <w:t>initialer</w:t>
      </w:r>
      <w:proofErr w:type="spellEnd"/>
      <w:r>
        <w:t xml:space="preserve"> Genstring erzeugt werden. Diese Aufgabe wird – in </w:t>
      </w:r>
      <w:r>
        <w:lastRenderedPageBreak/>
        <w:t xml:space="preserve">Anlehnung an das Knappsackproblem - auch </w:t>
      </w:r>
      <w:proofErr w:type="spellStart"/>
      <w:r w:rsidRPr="00672CB5">
        <w:rPr>
          <w:i/>
        </w:rPr>
        <w:t>Greedy</w:t>
      </w:r>
      <w:proofErr w:type="spellEnd"/>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ginnend vorne links mit dem Schüler mit der höchsten Tafelpräferenz. 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30" w:name="_Ref350706874"/>
      <w:bookmarkStart w:id="31" w:name="_Toc356309105"/>
      <w:bookmarkStart w:id="32" w:name="_Toc356506644"/>
      <w:bookmarkEnd w:id="17"/>
      <w:r w:rsidRPr="00396C1E">
        <w:t>Mutationsoperatoren</w:t>
      </w:r>
      <w:bookmarkEnd w:id="30"/>
      <w:bookmarkEnd w:id="31"/>
      <w:bookmarkEnd w:id="32"/>
    </w:p>
    <w:p w:rsidR="00052EAB" w:rsidRDefault="00052EAB" w:rsidP="00CE0E4C">
      <w:r>
        <w:t xml:space="preserve">Um nun von diesem </w:t>
      </w:r>
      <w:proofErr w:type="spellStart"/>
      <w:r>
        <w:t>initialen</w:t>
      </w:r>
      <w:proofErr w:type="spellEnd"/>
      <w:r>
        <w:t xml:space="preserve"> Gen zu einem besseren Gen zu kommen, im Sinne der Fitnessfunktion (siehe </w:t>
      </w:r>
      <w:r w:rsidR="00D6155E">
        <w:fldChar w:fldCharType="begin"/>
      </w:r>
      <w:r w:rsidR="00D6155E">
        <w:instrText xml:space="preserve"> REF _Ref356484135 \r \h </w:instrText>
      </w:r>
      <w:r w:rsidR="00D6155E">
        <w:fldChar w:fldCharType="separate"/>
      </w:r>
      <w:r w:rsidR="003B64E0">
        <w:t>2.2</w:t>
      </w:r>
      <w:r w:rsidR="00D6155E">
        <w:fldChar w:fldCharType="end"/>
      </w:r>
      <w:r>
        <w:t xml:space="preserve">) muss das Gen verändert werden – also </w:t>
      </w:r>
      <w:r w:rsidR="00763939">
        <w:t>Mutation</w:t>
      </w:r>
      <w:r w:rsidR="00846ABD">
        <w:t xml:space="preserve"> – oder es müssen zwei Elemente ein Neues bilden – also</w:t>
      </w:r>
      <w:r w:rsidR="00763939">
        <w:t xml:space="preserve"> R</w:t>
      </w:r>
      <w:r w:rsidR="00763939">
        <w:t>e</w:t>
      </w:r>
      <w:r w:rsidR="00763939">
        <w:t>kombination</w:t>
      </w:r>
      <w:r w:rsidR="00846ABD">
        <w:t>. Diese beiden</w:t>
      </w:r>
      <w:r>
        <w:t xml:space="preserve"> Verfahren</w:t>
      </w:r>
      <w:r w:rsidR="00846ABD">
        <w:t xml:space="preserve"> sollen</w:t>
      </w:r>
      <w:r>
        <w:t xml:space="preserve"> nun kurz </w:t>
      </w:r>
      <w:r w:rsidR="00252A0A">
        <w:t>e</w:t>
      </w:r>
      <w:r>
        <w:t>rläutert wer</w:t>
      </w:r>
      <w:r w:rsidR="00846ABD">
        <w:t>den.</w:t>
      </w:r>
    </w:p>
    <w:p w:rsidR="00231423" w:rsidRDefault="00231423" w:rsidP="00231423">
      <w:pPr>
        <w:pStyle w:val="berschrift3"/>
      </w:pPr>
      <w:bookmarkStart w:id="33" w:name="_Toc356400548"/>
      <w:bookmarkStart w:id="34" w:name="_Toc356506645"/>
      <w:r>
        <w:t>Rekombination</w:t>
      </w:r>
      <w:bookmarkEnd w:id="33"/>
      <w:bookmarkEnd w:id="34"/>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proofErr w:type="spellStart"/>
      <w:r w:rsidRPr="00B31F8B">
        <w:t>One</w:t>
      </w:r>
      <w:proofErr w:type="spellEnd"/>
      <w:r w:rsidRPr="00B31F8B">
        <w:t xml:space="preserve"> Point Crossover</w:t>
      </w:r>
    </w:p>
    <w:p w:rsidR="00B31F8B" w:rsidRPr="00B31F8B" w:rsidRDefault="00B31F8B" w:rsidP="00053525">
      <w:pPr>
        <w:pStyle w:val="Listenabsatz"/>
        <w:numPr>
          <w:ilvl w:val="0"/>
          <w:numId w:val="8"/>
        </w:numPr>
      </w:pPr>
      <w:r>
        <w:lastRenderedPageBreak/>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proofErr w:type="spellStart"/>
      <w:r w:rsidRPr="00B31F8B">
        <w:t>Partially</w:t>
      </w:r>
      <w:proofErr w:type="spellEnd"/>
      <w:r w:rsidRPr="00B31F8B">
        <w:t xml:space="preserve"> </w:t>
      </w:r>
      <w:proofErr w:type="spellStart"/>
      <w:r w:rsidRPr="00B31F8B">
        <w:t>Maped</w:t>
      </w:r>
      <w:proofErr w:type="spellEnd"/>
      <w:r w:rsidRPr="00B31F8B">
        <w:t xml:space="preserve">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w:t>
      </w:r>
      <w:r w:rsidR="00464219">
        <w:t>,</w:t>
      </w:r>
      <w:r w:rsidR="00CD3B1E">
        <w:t xml:space="preserve">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5" w:name="_Toc356309107"/>
      <w:bookmarkStart w:id="36" w:name="_Toc356506646"/>
      <w:r>
        <w:t>Mutation</w:t>
      </w:r>
      <w:bookmarkEnd w:id="35"/>
      <w:bookmarkEnd w:id="36"/>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proofErr w:type="spellStart"/>
      <w:r w:rsidRPr="00456952">
        <w:t>Splice</w:t>
      </w:r>
      <w:proofErr w:type="spellEnd"/>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-Operator wählt zufällig zwei Schüler aus und vertauscht ihre Sitzposition.</w:t>
      </w:r>
      <w:r w:rsidR="00397D4A">
        <w:t xml:space="preserve"> Die neue Repräsentation unterscheidet sich nicht so stark von der vorherigen. Diese Eigenschaft ist wichtig, um sich der optimalen Sitzor</w:t>
      </w:r>
      <w:r w:rsidR="00397D4A">
        <w:t>d</w:t>
      </w:r>
      <w:r w:rsidR="00397D4A">
        <w:t>nung langsam zu nä</w:t>
      </w:r>
      <w:r w:rsidR="00464219">
        <w:t>hern</w:t>
      </w:r>
      <w:r w:rsidR="00397D4A">
        <w:t xml:space="preserve"> und nicht immer wieder am Ziel vorbei zu schießen.</w:t>
      </w:r>
    </w:p>
    <w:p w:rsidR="00397D4A" w:rsidRDefault="00397D4A" w:rsidP="00CE0E4C">
      <w:r>
        <w:t xml:space="preserve">Der </w:t>
      </w:r>
      <w:proofErr w:type="spellStart"/>
      <w:r w:rsidRPr="00397D4A">
        <w:rPr>
          <w:b/>
        </w:rPr>
        <w:t>Invert</w:t>
      </w:r>
      <w:proofErr w:type="spellEnd"/>
      <w:r>
        <w:t xml:space="preserve">-Operator vertauscht die Reihenfolge einer ganzen Sitzreihe. Dabei verändert sich in der Mitte der Reihe nur wenig, während die äußeren </w:t>
      </w:r>
      <w:r>
        <w:lastRenderedPageBreak/>
        <w:t xml:space="preserve">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7" w:name="_Ref350706868"/>
      <w:bookmarkStart w:id="38" w:name="_Toc356309108"/>
      <w:bookmarkStart w:id="39" w:name="_Toc356506647"/>
      <w:r w:rsidRPr="00231423">
        <w:t>Selektion</w:t>
      </w:r>
      <w:bookmarkEnd w:id="37"/>
      <w:bookmarkEnd w:id="38"/>
      <w:bookmarkEnd w:id="39"/>
    </w:p>
    <w:p w:rsidR="00B76696" w:rsidRDefault="00B76696" w:rsidP="00CE0E4C">
      <w:r>
        <w:t>Die so erzeugten Nachkommen werden in den Genpool der aktuellen Generation aufgenommen. Dort werden die Gene miteinander verglichen. Um die Qualität der Nachkommen weiter zu verbessern</w:t>
      </w:r>
      <w:r w:rsidR="00C24CA4">
        <w:t>,</w:t>
      </w:r>
      <w:r>
        <w:t xml:space="preserve"> dürfen nicht alle Eleme</w:t>
      </w:r>
      <w:r>
        <w:t>n</w:t>
      </w:r>
      <w:r>
        <w:t xml:space="preserve">te im Genpool auch </w:t>
      </w:r>
      <w:r w:rsidR="004A2B5D">
        <w:t>N</w:t>
      </w:r>
      <w:r>
        <w:t xml:space="preserve">achkommen </w:t>
      </w:r>
      <w:r w:rsidR="004A2B5D">
        <w:t xml:space="preserve">bzw. gleich viele Nachkommen </w:t>
      </w:r>
      <w:r>
        <w:t>erzeugen. Damit werden Fehlentwicklungen verhindert. Dieser Auswahlprozess wird 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proofErr w:type="spellStart"/>
      <w:r w:rsidR="004A2B5D">
        <w:t>B</w:t>
      </w:r>
      <w:r>
        <w:t>ased</w:t>
      </w:r>
      <w:proofErr w:type="spellEnd"/>
      <w:r>
        <w:t>)</w:t>
      </w:r>
    </w:p>
    <w:p w:rsidR="00B76696" w:rsidRDefault="00B76696" w:rsidP="00053525">
      <w:pPr>
        <w:pStyle w:val="Listenabsatz"/>
        <w:numPr>
          <w:ilvl w:val="0"/>
          <w:numId w:val="10"/>
        </w:numPr>
      </w:pPr>
      <w:r>
        <w:t>Wettbewerb (</w:t>
      </w:r>
      <w:proofErr w:type="spellStart"/>
      <w:r>
        <w:t>Tournament</w:t>
      </w:r>
      <w:proofErr w:type="spellEnd"/>
      <w:r>
        <w: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C24CA4">
        <w:t>e</w:t>
      </w:r>
      <w:r>
        <w:t xml:space="preserve">infachste. Hier werden alle Nachkommen </w:t>
      </w:r>
      <w:r w:rsidR="007C45C4">
        <w:t xml:space="preserve">nach </w:t>
      </w:r>
      <w:r w:rsidR="00C24CA4">
        <w:t>a</w:t>
      </w:r>
      <w:r w:rsidR="007C45C4">
        <w:t xml:space="preserve">bsteigender </w:t>
      </w:r>
      <w:r w:rsidR="000D44D8">
        <w:t xml:space="preserve">Fitness sortiert und die </w:t>
      </w:r>
      <w:r w:rsidR="00030C7F">
        <w:t>N</w:t>
      </w:r>
      <w:r w:rsidR="000D44D8">
        <w:t xml:space="preserve"> Besten daraus zur Mutation ausgewählt.</w:t>
      </w:r>
      <w:r w:rsidR="00C24CA4">
        <w:t xml:space="preserve"> N wird durch eine Konfigurationsoption in der Oberfläche festgelegt (siehe Kapitel </w:t>
      </w:r>
      <w:r w:rsidR="00C24CA4">
        <w:fldChar w:fldCharType="begin"/>
      </w:r>
      <w:r w:rsidR="00C24CA4">
        <w:instrText xml:space="preserve"> REF _Ref356484405 \r \h </w:instrText>
      </w:r>
      <w:r w:rsidR="00C24CA4">
        <w:fldChar w:fldCharType="separate"/>
      </w:r>
      <w:r w:rsidR="003B64E0">
        <w:t>4.3.1</w:t>
      </w:r>
      <w:r w:rsidR="00C24CA4">
        <w:fldChar w:fldCharType="end"/>
      </w:r>
      <w:r w:rsidR="00C24CA4">
        <w:t>).</w:t>
      </w:r>
    </w:p>
    <w:p w:rsidR="004A2B5D" w:rsidRDefault="004A2B5D" w:rsidP="00CE0E4C">
      <w:r>
        <w:t xml:space="preserve">Auch bei der </w:t>
      </w:r>
      <w:r w:rsidRPr="004A2B5D">
        <w:rPr>
          <w:b/>
        </w:rPr>
        <w:t>Rank-</w:t>
      </w:r>
      <w:proofErr w:type="spellStart"/>
      <w:r w:rsidRPr="004A2B5D">
        <w:rPr>
          <w:b/>
        </w:rPr>
        <w:t>Based</w:t>
      </w:r>
      <w:proofErr w:type="spellEnd"/>
      <w:r>
        <w:t>-</w:t>
      </w:r>
      <w:proofErr w:type="spellStart"/>
      <w:r>
        <w:t>Selection</w:t>
      </w:r>
      <w:proofErr w:type="spellEnd"/>
      <w:r>
        <w:t xml:space="preserve"> werden die Nachkommen sortiert und die </w:t>
      </w:r>
      <w:r w:rsidR="00030C7F">
        <w:t>N</w:t>
      </w:r>
      <w:r>
        <w:t xml:space="preserve"> besten ausgewählt. Im Unterschied zur Best-n-</w:t>
      </w:r>
      <w:proofErr w:type="spellStart"/>
      <w:r>
        <w:t>Selection</w:t>
      </w:r>
      <w:proofErr w:type="spellEnd"/>
      <w:r>
        <w:t xml:space="preserve">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lastRenderedPageBreak/>
        <w:t xml:space="preserve">Die Methode </w:t>
      </w:r>
      <w:proofErr w:type="spellStart"/>
      <w:r w:rsidRPr="005B3AA9">
        <w:rPr>
          <w:b/>
        </w:rPr>
        <w:t>Tournament</w:t>
      </w:r>
      <w:proofErr w:type="spellEnd"/>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40" w:name="_Toc356309109"/>
      <w:bookmarkStart w:id="41" w:name="_Ref356410291"/>
      <w:bookmarkStart w:id="42" w:name="_Ref356417845"/>
      <w:bookmarkStart w:id="43" w:name="_Ref356462665"/>
      <w:bookmarkStart w:id="44" w:name="_Toc356506648"/>
      <w:bookmarkStart w:id="45" w:name="_Ref350706876"/>
      <w:r>
        <w:t>Strategie</w:t>
      </w:r>
      <w:bookmarkEnd w:id="40"/>
      <w:bookmarkEnd w:id="41"/>
      <w:bookmarkEnd w:id="42"/>
      <w:bookmarkEnd w:id="43"/>
      <w:bookmarkEnd w:id="44"/>
    </w:p>
    <w:p w:rsidR="00702C52" w:rsidRDefault="00B76696" w:rsidP="00CE0E4C">
      <w:r>
        <w:t xml:space="preserve">Nun stellt sich noch die Frage welche Chromosomen </w:t>
      </w:r>
      <w:r w:rsidR="00847F5E">
        <w:t>für eine Mutation herangezogen</w:t>
      </w:r>
      <w:r w:rsidR="004C5587">
        <w:t xml:space="preserve"> </w:t>
      </w:r>
      <w:r w:rsidR="003E2520">
        <w:t xml:space="preserve">werden </w:t>
      </w:r>
      <w:r w:rsidR="004C5587" w:rsidRPr="00CE0E4C">
        <w:t>können</w:t>
      </w:r>
      <w:r w:rsidR="004C5587">
        <w:t xml:space="preserve">. Ausgehend von dem ersten Element, das durch den </w:t>
      </w:r>
      <w:proofErr w:type="spellStart"/>
      <w:r w:rsidR="004C5587">
        <w:t>Greedy</w:t>
      </w:r>
      <w:proofErr w:type="spellEnd"/>
      <w:r w:rsidR="004C5587">
        <w:t>-Algorithmus</w:t>
      </w:r>
      <w:r w:rsidR="00702C52">
        <w:t xml:space="preserve"> (Kapitel </w:t>
      </w:r>
      <w:r w:rsidR="00702C52">
        <w:fldChar w:fldCharType="begin"/>
      </w:r>
      <w:r w:rsidR="00702C52">
        <w:instrText xml:space="preserve"> REF _Ref351475521 \n \h </w:instrText>
      </w:r>
      <w:r w:rsidR="00702C52">
        <w:fldChar w:fldCharType="separate"/>
      </w:r>
      <w:r w:rsidR="003B64E0">
        <w:t>2.3</w:t>
      </w:r>
      <w:r w:rsidR="00702C52">
        <w:fldChar w:fldCharType="end"/>
      </w:r>
      <w:r w:rsidR="00702C52">
        <w:t>)</w:t>
      </w:r>
      <w:r w:rsidR="004C5587">
        <w:t xml:space="preserve"> erzeugt wurde, werden </w:t>
      </w:r>
      <w:r w:rsidR="00702C52">
        <w:t>anschli</w:t>
      </w:r>
      <w:r w:rsidR="00702C52">
        <w:t>e</w:t>
      </w:r>
      <w:r w:rsidR="00702C52">
        <w:t xml:space="preserv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3B64E0">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3B64E0">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t>Nachkommen mit</w:t>
      </w:r>
      <w:r w:rsidR="00911D06">
        <w:t xml:space="preserve"> </w:t>
      </w:r>
      <w:r>
        <w:t>(+) ihre</w:t>
      </w:r>
      <w:r w:rsidR="003E2520">
        <w:t>r</w:t>
      </w:r>
      <w:r>
        <w:t xml:space="preserve">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proofErr w:type="gramStart"/>
      <w:r w:rsidR="00152C22">
        <w:t xml:space="preserve">mit </w:t>
      </w:r>
      <w:proofErr w:type="gramEnd"/>
      <m:oMath>
        <m:r>
          <w:rPr>
            <w:rFonts w:ascii="Cambria Math" w:hAnsi="Cambria Math"/>
          </w:rPr>
          <m:t>λ</m:t>
        </m:r>
      </m:oMath>
      <w:r>
        <w:rPr>
          <w:rFonts w:eastAsiaTheme="minorEastAsia"/>
        </w:rPr>
        <w:t xml:space="preserve">. Üblicherweise ist die Schreibweise </w:t>
      </w:r>
      <w:r w:rsidR="003E2520">
        <w:rPr>
          <w:rFonts w:eastAsiaTheme="minorEastAsia"/>
        </w:rPr>
        <w:t>F</w:t>
      </w:r>
      <w:r>
        <w:rPr>
          <w:rFonts w:eastAsiaTheme="minorEastAsia"/>
        </w:rPr>
        <w:t>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absc</w:t>
      </w:r>
      <w:r w:rsidR="003E2520">
        <w:t>hneidet als die v</w:t>
      </w:r>
      <w:r>
        <w:t xml:space="preserve">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6" w:name="_Toc356309110"/>
      <w:bookmarkStart w:id="47" w:name="_Ref356410162"/>
      <w:bookmarkStart w:id="48" w:name="_Toc356506649"/>
      <w:r>
        <w:lastRenderedPageBreak/>
        <w:t>Haltebedingung</w:t>
      </w:r>
      <w:bookmarkEnd w:id="45"/>
      <w:bookmarkEnd w:id="46"/>
      <w:bookmarkEnd w:id="47"/>
      <w:bookmarkEnd w:id="48"/>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9" w:name="_Ref350362014"/>
      <w:bookmarkStart w:id="50" w:name="_Toc356309111"/>
      <w:bookmarkStart w:id="51" w:name="_Toc356506650"/>
      <w:r>
        <w:lastRenderedPageBreak/>
        <w:t>Implementierung</w:t>
      </w:r>
      <w:bookmarkEnd w:id="49"/>
      <w:bookmarkEnd w:id="50"/>
      <w:bookmarkEnd w:id="51"/>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3B64E0">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3B64E0">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3B64E0">
        <w:t>3.3</w:t>
      </w:r>
      <w:r>
        <w:fldChar w:fldCharType="end"/>
      </w:r>
      <w:r>
        <w:t>).</w:t>
      </w:r>
    </w:p>
    <w:p w:rsidR="00955E38" w:rsidRDefault="005D6140" w:rsidP="00CE0E4C">
      <w:pPr>
        <w:pStyle w:val="berschrift2"/>
      </w:pPr>
      <w:bookmarkStart w:id="52" w:name="_Ref356299412"/>
      <w:bookmarkStart w:id="53" w:name="_Toc356309112"/>
      <w:bookmarkStart w:id="54" w:name="_Toc356506651"/>
      <w:r>
        <w:t>Entwicklungsumgebung</w:t>
      </w:r>
      <w:bookmarkEnd w:id="52"/>
      <w:bookmarkEnd w:id="53"/>
      <w:bookmarkEnd w:id="54"/>
      <w:r w:rsidR="00955E38" w:rsidRPr="00955E38">
        <w:t xml:space="preserve"> </w:t>
      </w:r>
    </w:p>
    <w:p w:rsidR="003510C1" w:rsidRDefault="003510C1" w:rsidP="00CE0E4C">
      <w:proofErr w:type="spellStart"/>
      <w:proofErr w:type="gramStart"/>
      <w:r w:rsidRPr="00C522D0">
        <w:rPr>
          <w:lang w:val="en-US"/>
        </w:rPr>
        <w:t>Als</w:t>
      </w:r>
      <w:proofErr w:type="spellEnd"/>
      <w:proofErr w:type="gramEnd"/>
      <w:r w:rsidRPr="00C522D0">
        <w:rPr>
          <w:lang w:val="en-US"/>
        </w:rPr>
        <w:t xml:space="preserve"> IDE</w:t>
      </w:r>
      <w:r w:rsidRPr="00184206">
        <w:fldChar w:fldCharType="begin"/>
      </w:r>
      <w:r w:rsidRPr="00C522D0">
        <w:rPr>
          <w:lang w:val="en-US"/>
        </w:rPr>
        <w:instrText xml:space="preserve"> TA \l "</w:instrText>
      </w:r>
      <w:r w:rsidRPr="00C522D0">
        <w:rPr>
          <w:b/>
          <w:lang w:val="en-US"/>
        </w:rPr>
        <w:instrText>IDE:</w:instrText>
      </w:r>
      <w:r w:rsidRPr="00C522D0">
        <w:rPr>
          <w:lang w:val="en-US"/>
        </w:rPr>
        <w:instrText xml:space="preserve"> Integrated Development Environment" \s "IDE" \c 1 </w:instrText>
      </w:r>
      <w:r w:rsidRPr="00184206">
        <w:fldChar w:fldCharType="end"/>
      </w:r>
      <w:r w:rsidRPr="00C522D0">
        <w:rPr>
          <w:lang w:val="en-US"/>
        </w:rPr>
        <w:t xml:space="preserve"> (Integrated Development Environment) </w:t>
      </w:r>
      <w:proofErr w:type="spellStart"/>
      <w:r w:rsidRPr="00C522D0">
        <w:rPr>
          <w:lang w:val="en-US"/>
        </w:rPr>
        <w:t>kommt</w:t>
      </w:r>
      <w:proofErr w:type="spellEnd"/>
      <w:r w:rsidRPr="00C522D0">
        <w:rPr>
          <w:lang w:val="en-US"/>
        </w:rPr>
        <w:t xml:space="preserve"> Eclipse </w:t>
      </w:r>
      <w:proofErr w:type="spellStart"/>
      <w:r w:rsidRPr="00C522D0">
        <w:rPr>
          <w:lang w:val="en-US"/>
        </w:rPr>
        <w:t>zum</w:t>
      </w:r>
      <w:proofErr w:type="spellEnd"/>
      <w:r w:rsidRPr="00C522D0">
        <w:rPr>
          <w:lang w:val="en-US"/>
        </w:rPr>
        <w:t xml:space="preserve"> </w:t>
      </w:r>
      <w:proofErr w:type="spellStart"/>
      <w:r w:rsidRPr="00C522D0">
        <w:rPr>
          <w:lang w:val="en-US"/>
        </w:rPr>
        <w:t>Einsatz</w:t>
      </w:r>
      <w:proofErr w:type="spellEnd"/>
      <w:r w:rsidRPr="00C522D0">
        <w:rPr>
          <w:lang w:val="en-US"/>
        </w:rPr>
        <w:t xml:space="preserve">. </w:t>
      </w:r>
      <w:r w:rsidR="00B507AE" w:rsidRPr="00B507AE">
        <w:t>Eclipse l</w:t>
      </w:r>
      <w:r w:rsidR="002970BA">
        <w:t>äss</w:t>
      </w:r>
      <w:r w:rsidR="00B507AE" w:rsidRPr="00B507AE">
        <w:t xml:space="preserve">t sich durch </w:t>
      </w:r>
      <w:proofErr w:type="spellStart"/>
      <w:r w:rsidR="00B507AE" w:rsidRPr="00B507AE">
        <w:t>Plugins</w:t>
      </w:r>
      <w:proofErr w:type="spellEnd"/>
      <w:r w:rsidR="00B507AE" w:rsidRPr="00B507AE">
        <w:t xml:space="preserve"> erweitern und an die </w:t>
      </w:r>
      <w:r w:rsidR="00B507AE">
        <w:t>i</w:t>
      </w:r>
      <w:r w:rsidR="00B507AE" w:rsidRPr="00B507AE">
        <w:t>ndividuellen Bedürfnisse anpa</w:t>
      </w:r>
      <w:r w:rsidR="00B507AE" w:rsidRPr="00B507AE">
        <w:t>s</w:t>
      </w:r>
      <w:r w:rsidR="00B507AE" w:rsidRPr="00B507AE">
        <w:t>sen</w:t>
      </w:r>
      <w:r w:rsidR="00B507AE">
        <w:t xml:space="preserve">. </w:t>
      </w:r>
      <w:r w:rsidR="002970BA">
        <w:t xml:space="preserve">Für dieses Projekt kamen die folgenden </w:t>
      </w:r>
      <w:proofErr w:type="spellStart"/>
      <w:r w:rsidR="002970BA">
        <w:t>Plugins</w:t>
      </w:r>
      <w:proofErr w:type="spellEnd"/>
      <w:r w:rsidR="002970BA">
        <w:t xml:space="preserve"> zum Ei</w:t>
      </w:r>
      <w:r w:rsidR="002970BA">
        <w:t>n</w:t>
      </w:r>
      <w:r w:rsidR="002970BA">
        <w:t>satz:</w:t>
      </w:r>
    </w:p>
    <w:tbl>
      <w:tblPr>
        <w:tblStyle w:val="Tabellenraster"/>
        <w:tblW w:w="0" w:type="auto"/>
        <w:jc w:val="center"/>
        <w:tblLook w:val="04A0" w:firstRow="1" w:lastRow="0" w:firstColumn="1" w:lastColumn="0" w:noHBand="0" w:noVBand="1"/>
      </w:tblPr>
      <w:tblGrid>
        <w:gridCol w:w="3227"/>
        <w:gridCol w:w="4305"/>
      </w:tblGrid>
      <w:tr w:rsidR="002970BA" w:rsidTr="00070E73">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5FDDB83D" wp14:editId="57F1EBBA">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070E73">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76ED2A2A" wp14:editId="0377872C">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070E73">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1B89447B" wp14:editId="7C14DD93">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070E73">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478547C3" wp14:editId="5F1EEB50">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070E73">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40365659" wp14:editId="7F9B5897">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5" w:name="_Toc356309136"/>
      <w:bookmarkStart w:id="56" w:name="_Toc356506696"/>
      <w:r>
        <w:t xml:space="preserve">Tabelle </w:t>
      </w:r>
      <w:fldSimple w:instr=" SEQ Tabelle \* ARABIC ">
        <w:r w:rsidR="003B64E0">
          <w:rPr>
            <w:noProof/>
          </w:rPr>
          <w:t>1</w:t>
        </w:r>
      </w:fldSimple>
      <w:r>
        <w:t xml:space="preserve">: Verwendete Eclipse </w:t>
      </w:r>
      <w:proofErr w:type="spellStart"/>
      <w:r>
        <w:t>Plugins</w:t>
      </w:r>
      <w:bookmarkEnd w:id="55"/>
      <w:bookmarkEnd w:id="56"/>
      <w:proofErr w:type="spellEnd"/>
    </w:p>
    <w:p w:rsidR="0068569C" w:rsidRDefault="0068569C" w:rsidP="0068569C">
      <w:r>
        <w:t>Neben diese</w:t>
      </w:r>
      <w:r w:rsidR="00B4497C">
        <w:t>n</w:t>
      </w:r>
      <w:r>
        <w:t xml:space="preserve"> </w:t>
      </w:r>
      <w:proofErr w:type="spellStart"/>
      <w:r>
        <w:t>Plugins</w:t>
      </w:r>
      <w:proofErr w:type="spellEnd"/>
      <w:r>
        <w:t xml:space="preserve"> wurden auch zwei Bibliotheken verwendet:</w:t>
      </w:r>
    </w:p>
    <w:p w:rsidR="0068569C" w:rsidRDefault="0068569C" w:rsidP="00053525">
      <w:pPr>
        <w:pStyle w:val="Listenabsatz"/>
        <w:numPr>
          <w:ilvl w:val="0"/>
          <w:numId w:val="13"/>
        </w:numPr>
      </w:pPr>
      <w:proofErr w:type="spellStart"/>
      <w:r w:rsidRPr="0068569C">
        <w:rPr>
          <w:b/>
        </w:rPr>
        <w:t>JUnit</w:t>
      </w:r>
      <w:proofErr w:type="spellEnd"/>
      <w:r>
        <w:t xml:space="preserve"> als Unit-</w:t>
      </w:r>
      <w:proofErr w:type="spellStart"/>
      <w:r>
        <w:t>Testing</w:t>
      </w:r>
      <w:proofErr w:type="spellEnd"/>
      <w:r>
        <w:t>-Framework</w:t>
      </w:r>
    </w:p>
    <w:p w:rsidR="0068569C" w:rsidRPr="007B6AB6" w:rsidRDefault="0068569C" w:rsidP="00053525">
      <w:pPr>
        <w:pStyle w:val="Listenabsatz"/>
        <w:numPr>
          <w:ilvl w:val="0"/>
          <w:numId w:val="13"/>
        </w:numPr>
        <w:rPr>
          <w:b/>
        </w:rPr>
      </w:pPr>
      <w:proofErr w:type="spellStart"/>
      <w:r w:rsidRPr="0068569C">
        <w:rPr>
          <w:b/>
        </w:rPr>
        <w:t>JFreeChart</w:t>
      </w:r>
      <w:proofErr w:type="spellEnd"/>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w:t>
      </w:r>
      <w:proofErr w:type="spellStart"/>
      <w:r>
        <w:t>git</w:t>
      </w:r>
      <w:proofErr w:type="spellEnd"/>
      <w:r>
        <w:t xml:space="preserve"> eingesetzt. Der folgende Screenshot</w:t>
      </w:r>
      <w:r w:rsidR="00E44A5A">
        <w:t xml:space="preserve"> (</w:t>
      </w:r>
      <w:r w:rsidR="00E44A5A">
        <w:fldChar w:fldCharType="begin"/>
      </w:r>
      <w:r w:rsidR="00E44A5A">
        <w:instrText xml:space="preserve"> REF _Ref356314815 \h </w:instrText>
      </w:r>
      <w:r w:rsidR="00E44A5A">
        <w:fldChar w:fldCharType="separate"/>
      </w:r>
      <w:r w:rsidR="003B64E0">
        <w:t xml:space="preserve">Abbildung </w:t>
      </w:r>
      <w:r w:rsidR="003B64E0">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 xml:space="preserve">schritt leicht erkennen und fehlerhafte Änderungen können </w:t>
      </w:r>
      <w:r w:rsidR="002C3BF5">
        <w:t>r</w:t>
      </w:r>
      <w:r>
        <w:t>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05A284E8" wp14:editId="46D1690F">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7" w:name="_Ref356314815"/>
      <w:bookmarkStart w:id="58" w:name="_Toc356506679"/>
      <w:r>
        <w:t xml:space="preserve">Abbildung </w:t>
      </w:r>
      <w:fldSimple w:instr=" SEQ Abbildung \* ARABIC ">
        <w:r w:rsidR="003B64E0">
          <w:rPr>
            <w:noProof/>
          </w:rPr>
          <w:t>2</w:t>
        </w:r>
      </w:fldSimple>
      <w:bookmarkEnd w:id="57"/>
      <w:r w:rsidR="00F94F97">
        <w:t xml:space="preserve">: </w:t>
      </w:r>
      <w:proofErr w:type="spellStart"/>
      <w:r w:rsidR="00F94F97">
        <w:t>Git</w:t>
      </w:r>
      <w:proofErr w:type="spellEnd"/>
      <w:r w:rsidR="00F94F97">
        <w:t xml:space="preserve"> Versionslog</w:t>
      </w:r>
      <w:bookmarkEnd w:id="58"/>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9" w:name="_Ref356299547"/>
      <w:bookmarkStart w:id="60" w:name="_Toc356309113"/>
      <w:bookmarkStart w:id="61" w:name="_Toc356506652"/>
      <w:r>
        <w:t>Software-</w:t>
      </w:r>
      <w:r w:rsidR="005D6140">
        <w:t>Architektu</w:t>
      </w:r>
      <w:r w:rsidR="003510C1">
        <w:t>r</w:t>
      </w:r>
      <w:bookmarkEnd w:id="59"/>
      <w:bookmarkEnd w:id="60"/>
      <w:bookmarkEnd w:id="61"/>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6AB847CD" wp14:editId="3AA77E22">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2" w:name="_Toc356506680"/>
      <w:r>
        <w:t xml:space="preserve">Abbildung </w:t>
      </w:r>
      <w:fldSimple w:instr=" SEQ Abbildung \* ARABIC ">
        <w:r w:rsidR="003B64E0">
          <w:rPr>
            <w:noProof/>
          </w:rPr>
          <w:t>3</w:t>
        </w:r>
      </w:fldSimple>
      <w:r>
        <w:t>: MVC-Muster</w:t>
      </w:r>
      <w:bookmarkEnd w:id="62"/>
    </w:p>
    <w:p w:rsidR="00B42505" w:rsidRDefault="00133286" w:rsidP="00B42505">
      <w:pPr>
        <w:pStyle w:val="Beschriftung"/>
      </w:pPr>
      <w:r w:rsidRPr="000960C9">
        <w:t xml:space="preserve"> -</w:t>
      </w:r>
      <w:r w:rsidR="00B42505">
        <w:t xml:space="preserve"> Dieses Muster ist eine übliche Architektur für Applikationen.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w:t>
      </w:r>
      <w:r w:rsidR="00B4497C">
        <w:t>l</w:t>
      </w:r>
      <w:r>
        <w:t xml:space="preserve">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3" w:name="_Ref356299554"/>
      <w:bookmarkStart w:id="64" w:name="_Toc356309114"/>
      <w:bookmarkStart w:id="65" w:name="_Toc356506653"/>
      <w:r>
        <w:t>Codeausschnitte</w:t>
      </w:r>
      <w:bookmarkEnd w:id="63"/>
      <w:bookmarkEnd w:id="64"/>
      <w:bookmarkEnd w:id="65"/>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3B64E0">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3B64E0">
        <w:t>3.3.2</w:t>
      </w:r>
      <w:r>
        <w:fldChar w:fldCharType="end"/>
      </w:r>
      <w:r>
        <w:t>).</w:t>
      </w:r>
    </w:p>
    <w:p w:rsidR="00316989" w:rsidRPr="008F7A9E" w:rsidRDefault="00316989" w:rsidP="00231423">
      <w:pPr>
        <w:pStyle w:val="berschrift3"/>
      </w:pPr>
      <w:bookmarkStart w:id="66" w:name="_Ref356308485"/>
      <w:bookmarkStart w:id="67" w:name="_Toc356309115"/>
      <w:bookmarkStart w:id="68" w:name="_Toc356506654"/>
      <w:r w:rsidRPr="008F7A9E">
        <w:t>Bewertungsfunktion</w:t>
      </w:r>
      <w:bookmarkEnd w:id="66"/>
      <w:bookmarkEnd w:id="67"/>
      <w:bookmarkEnd w:id="68"/>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469E9F17" wp14:editId="4E4A0CCC">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getPriorityValueOf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position);</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3B64E0" w:rsidRPr="00D70886" w:rsidRDefault="003B64E0"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" fillcolor="white [3201]" strokecolor="#4f81bd [3204]" strokeweight="2pt">
                <v:textbox>
                  <w:txbxContent>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getPriorityValueOf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position);</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3B64E0"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3B64E0" w:rsidRPr="00D70886" w:rsidRDefault="003B64E0"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3B64E0" w:rsidRPr="00D70886" w:rsidRDefault="003B64E0"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69" w:name="_Toc356506711"/>
      <w:r>
        <w:t xml:space="preserve">Listing </w:t>
      </w:r>
      <w:fldSimple w:instr=" SEQ Listing \* ARABIC ">
        <w:r w:rsidR="003B64E0">
          <w:rPr>
            <w:noProof/>
          </w:rPr>
          <w:t>2</w:t>
        </w:r>
      </w:fldSimple>
      <w:r>
        <w:t>: Berechnung der Fitness</w:t>
      </w:r>
      <w:bookmarkEnd w:id="69"/>
    </w:p>
    <w:p w:rsidR="00706D15" w:rsidRPr="00706D15" w:rsidRDefault="00391D9B" w:rsidP="00706D15">
      <w:r>
        <w:t xml:space="preserve">Die beiden Methoden finden sich in </w:t>
      </w:r>
      <w:proofErr w:type="spellStart"/>
      <w:r>
        <w:rPr>
          <w:rFonts w:ascii="Courier New" w:hAnsi="Courier New" w:cs="Courier New"/>
          <w:b/>
          <w:bCs/>
          <w:color w:val="7F0055"/>
          <w:sz w:val="20"/>
          <w:szCs w:val="20"/>
        </w:rPr>
        <w:t>class</w:t>
      </w:r>
      <w:proofErr w:type="spellEnd"/>
      <w:r>
        <w:rPr>
          <w:rFonts w:ascii="Courier New" w:hAnsi="Courier New" w:cs="Courier New"/>
          <w:b/>
          <w:bCs/>
          <w:color w:val="7F0055"/>
          <w:sz w:val="20"/>
          <w:szCs w:val="20"/>
        </w:rPr>
        <w:t xml:space="preserve"> </w:t>
      </w:r>
      <w:proofErr w:type="spellStart"/>
      <w:r>
        <w:rPr>
          <w:rFonts w:ascii="Courier New" w:hAnsi="Courier New" w:cs="Courier New"/>
          <w:color w:val="000000"/>
          <w:sz w:val="20"/>
          <w:szCs w:val="20"/>
        </w:rPr>
        <w:t>OperationFitness</w:t>
      </w:r>
      <w:proofErr w:type="spellEnd"/>
      <w:r>
        <w:rPr>
          <w:rFonts w:ascii="Courier New" w:hAnsi="Courier New" w:cs="Courier New"/>
          <w:color w:val="000000"/>
          <w:sz w:val="20"/>
          <w:szCs w:val="20"/>
        </w:rPr>
        <w:t xml:space="preserve"> </w:t>
      </w:r>
      <w:r w:rsidRPr="00391D9B">
        <w:t xml:space="preserve">im Modul </w:t>
      </w:r>
      <w:proofErr w:type="spellStart"/>
      <w:r w:rsidRPr="00F600AB">
        <w:rPr>
          <w:rStyle w:val="CodeInline"/>
        </w:rPr>
        <w:t>net.sprauer.Sitzplaner.EA.operations</w:t>
      </w:r>
      <w:proofErr w:type="spellEnd"/>
      <w:r>
        <w:rPr>
          <w:rFonts w:ascii="Courier New" w:hAnsi="Courier New" w:cs="Courier New"/>
          <w:color w:val="000000"/>
          <w:sz w:val="20"/>
          <w:szCs w:val="20"/>
        </w:rPr>
        <w:t>.</w:t>
      </w:r>
      <w:r w:rsidRPr="000301AD">
        <w:t xml:space="preserve"> </w:t>
      </w:r>
      <w:r w:rsidR="000301AD" w:rsidRPr="000301AD">
        <w:t>F</w:t>
      </w:r>
      <w:r w:rsidR="000301AD">
        <w:t xml:space="preserve">ür jeden </w:t>
      </w:r>
      <w:r w:rsidR="00EE2AFE">
        <w:t xml:space="preserve">Schüler </w:t>
      </w:r>
      <w:r w:rsidR="000301AD">
        <w:t xml:space="preserve">wird die Methode </w:t>
      </w:r>
      <w:proofErr w:type="spellStart"/>
      <w:r w:rsidR="000301AD" w:rsidRPr="00F600AB">
        <w:rPr>
          <w:rStyle w:val="CodeInline"/>
        </w:rPr>
        <w:t>fitnessFor</w:t>
      </w:r>
      <w:proofErr w:type="spellEnd"/>
      <w:r w:rsidR="00EE2AFE">
        <w:t xml:space="preserve"> aufgerufen und zur Gesamtf</w:t>
      </w:r>
      <w:r w:rsidR="000301AD">
        <w:t xml:space="preserve">itness addiert. </w:t>
      </w:r>
      <w:r w:rsidR="004F29F0">
        <w:t xml:space="preserve">In der Variable </w:t>
      </w:r>
      <w:proofErr w:type="spellStart"/>
      <w:r w:rsidR="004F29F0" w:rsidRPr="00F600AB">
        <w:rPr>
          <w:rStyle w:val="CodeInline"/>
        </w:rPr>
        <w:t>config</w:t>
      </w:r>
      <w:proofErr w:type="spellEnd"/>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w:instrText>
      </w:r>
      <w:r w:rsidR="004F29F0" w:rsidRPr="006557D7">
        <w:instrText>u</w:instrText>
      </w:r>
      <w:r w:rsidR="004F29F0" w:rsidRPr="006557D7">
        <w:instrText>tionäre Algorithmen</w:instrText>
      </w:r>
      <w:r w:rsidR="004F29F0">
        <w:instrText xml:space="preserve">" \s "EA" \c 1 </w:instrText>
      </w:r>
      <w:r w:rsidR="004F29F0">
        <w:fldChar w:fldCharType="end"/>
      </w:r>
      <w:r w:rsidR="004F29F0">
        <w:t xml:space="preserve"> hinterlegt.</w:t>
      </w:r>
      <w:r w:rsidR="00F600AB">
        <w:t xml:space="preserve"> Nun wird jeweils der Gewic</w:t>
      </w:r>
      <w:r w:rsidR="00F600AB">
        <w:t>h</w:t>
      </w:r>
      <w:r w:rsidR="00F600AB">
        <w:t xml:space="preserve">tungsfaktor für die Position mit der Relation des </w:t>
      </w:r>
      <w:r w:rsidR="00EE2AFE">
        <w:t>Sch</w:t>
      </w:r>
      <w:r w:rsidR="00EE2AFE">
        <w:t>ü</w:t>
      </w:r>
      <w:r w:rsidR="00EE2AFE">
        <w:t>lers</w:t>
      </w:r>
      <w:r w:rsidR="00F600AB">
        <w:t xml:space="preserve"> multipliziert. Der </w:t>
      </w:r>
      <w:r w:rsidR="00EE2AFE">
        <w:t xml:space="preserve">Schüler </w:t>
      </w:r>
      <w:r w:rsidR="00F600AB">
        <w:t>hat direkten Zugriff auf die Datenbank und liefert die gesuchte Relat</w:t>
      </w:r>
      <w:r w:rsidR="00F600AB">
        <w:t>i</w:t>
      </w:r>
      <w:r w:rsidR="00F600AB">
        <w:t>on bzw. gibt 0 zurück, wenn keine Relation vorhanden ist.</w:t>
      </w:r>
      <w:r w:rsidR="002C3F2F">
        <w:t xml:space="preserve"> </w:t>
      </w:r>
      <w:r w:rsidR="00706D15">
        <w:t xml:space="preserve">Die Hilfsfunktionen </w:t>
      </w:r>
      <w:proofErr w:type="spellStart"/>
      <w:r w:rsidR="00706D15" w:rsidRPr="00706D15">
        <w:rPr>
          <w:rStyle w:val="CodeInline"/>
        </w:rPr>
        <w:t>rightOf</w:t>
      </w:r>
      <w:proofErr w:type="spellEnd"/>
      <w:r w:rsidR="00706D15">
        <w:t xml:space="preserve"> und </w:t>
      </w:r>
      <w:proofErr w:type="spellStart"/>
      <w:r w:rsidR="00706D15" w:rsidRPr="00706D15">
        <w:rPr>
          <w:rStyle w:val="CodeInline"/>
        </w:rPr>
        <w:t>under</w:t>
      </w:r>
      <w:proofErr w:type="spellEnd"/>
      <w:r w:rsidR="00706D15">
        <w:t xml:space="preserve"> liefern jeweils die Position mit einem veränderten X bzw. Y-Wert. In dem Gen sind die Positionen aller Sch</w:t>
      </w:r>
      <w:r w:rsidR="00706D15">
        <w:t>ü</w:t>
      </w:r>
      <w:r w:rsidR="00706D15">
        <w:t xml:space="preserve">ler codiert. So kann man einfach mit </w:t>
      </w:r>
      <w:proofErr w:type="spellStart"/>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.studentAt</w:t>
      </w:r>
      <w:proofErr w:type="spellEnd"/>
      <w:r w:rsidR="00706D15" w:rsidRPr="00706D15">
        <w:rPr>
          <w:rFonts w:ascii="Courier New" w:hAnsi="Courier New" w:cs="Courier New"/>
          <w:color w:val="000000"/>
          <w:sz w:val="20"/>
          <w:szCs w:val="20"/>
        </w:rPr>
        <w:t xml:space="preserve"> </w:t>
      </w:r>
      <w:r w:rsidR="00706D15" w:rsidRPr="00706D15">
        <w:t>nach einer Position fragen und bekommt den entsprechenden</w:t>
      </w:r>
      <w:r w:rsidR="00EE2AFE">
        <w:t xml:space="preserve"> Schüler</w:t>
      </w:r>
      <w:r w:rsidR="00706D15" w:rsidRPr="00706D15">
        <w:t xml:space="preserve"> bzw. einen </w:t>
      </w:r>
      <w:r w:rsidR="00706D15" w:rsidRPr="00706D15">
        <w:rPr>
          <w:rStyle w:val="CodeInline"/>
        </w:rPr>
        <w:t>null</w:t>
      </w:r>
      <w:r w:rsidR="00706D15" w:rsidRPr="00706D15">
        <w:t>-Wert.</w:t>
      </w:r>
    </w:p>
    <w:p w:rsidR="00391D9B" w:rsidRPr="00391D9B" w:rsidRDefault="002C3F2F" w:rsidP="00391D9B">
      <w:r>
        <w:t>Damit hat man in einer Iteration über alle</w:t>
      </w:r>
      <w:r w:rsidR="00EE2AFE">
        <w:t xml:space="preserve"> Schüler</w:t>
      </w:r>
      <w:r>
        <w:t xml:space="preserve"> die Gesamtfitness des Chromosomensatzes berechnet. </w:t>
      </w:r>
    </w:p>
    <w:p w:rsidR="00316989" w:rsidRDefault="00316989" w:rsidP="00231423">
      <w:pPr>
        <w:pStyle w:val="berschrift3"/>
      </w:pPr>
      <w:bookmarkStart w:id="70" w:name="_Ref356308486"/>
      <w:bookmarkStart w:id="71" w:name="_Toc356309116"/>
      <w:bookmarkStart w:id="72" w:name="_Toc356506655"/>
      <w:r w:rsidRPr="00B330FD">
        <w:lastRenderedPageBreak/>
        <w:t>Selektion</w:t>
      </w:r>
      <w:bookmarkEnd w:id="70"/>
      <w:bookmarkEnd w:id="71"/>
      <w:bookmarkEnd w:id="72"/>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09D9C6FA" wp14:editId="02B328A2">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chromosome.getFitness</w:t>
                            </w:r>
                            <w:proofErr w:type="spellEnd"/>
                            <w:r w:rsidRPr="00143845">
                              <w:rPr>
                                <w:rFonts w:ascii="Courier New" w:hAnsi="Courier New" w:cs="Courier New"/>
                                <w:color w:val="000000"/>
                                <w:sz w:val="20"/>
                                <w:szCs w:val="20"/>
                                <w:lang w:val="en-US"/>
                              </w:rPr>
                              <w:t>());</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844365">
                              <w:rPr>
                                <w:rFonts w:ascii="Courier New" w:hAnsi="Courier New" w:cs="Courier New"/>
                                <w:b/>
                                <w:bCs/>
                                <w:color w:val="7F0055"/>
                                <w:sz w:val="20"/>
                                <w:szCs w:val="20"/>
                                <w:lang w:val="en-US"/>
                              </w:rPr>
                              <w:t>if</w:t>
                            </w:r>
                            <w:proofErr w:type="gramEnd"/>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.getParents</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&amp;&amp; index &lt; </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3B64E0" w:rsidRPr="00D70886" w:rsidRDefault="003B64E0"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OPDaEjgIAAGQFAAAOAAAAAAAAAAAAAAAAAC4CAABkcnMvZTJvRG9jLnhtbFBLAQItABQA&#10;BgAIAAAAIQAn4aju2wAAAAUBAAAPAAAAAAAAAAAAAAAAAOgEAABkcnMvZG93bnJldi54bWxQSwUG&#10;AAAAAAQABADzAAAA8AUAAAAA&#10;" fillcolor="white [3201]" strokecolor="#4f81bd [3204]" strokeweight="2pt">
                <v:textbox>
                  <w:txbxContent>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3B64E0" w:rsidRPr="00143845" w:rsidRDefault="003B64E0"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chromosome.getFitness</w:t>
                      </w:r>
                      <w:proofErr w:type="spellEnd"/>
                      <w:r w:rsidRPr="00143845">
                        <w:rPr>
                          <w:rFonts w:ascii="Courier New" w:hAnsi="Courier New" w:cs="Courier New"/>
                          <w:color w:val="000000"/>
                          <w:sz w:val="20"/>
                          <w:szCs w:val="20"/>
                          <w:lang w:val="en-US"/>
                        </w:rPr>
                        <w:t>());</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844365">
                        <w:rPr>
                          <w:rFonts w:ascii="Courier New" w:hAnsi="Courier New" w:cs="Courier New"/>
                          <w:b/>
                          <w:bCs/>
                          <w:color w:val="7F0055"/>
                          <w:sz w:val="20"/>
                          <w:szCs w:val="20"/>
                          <w:lang w:val="en-US"/>
                        </w:rPr>
                        <w:t>if</w:t>
                      </w:r>
                      <w:proofErr w:type="gramEnd"/>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3B64E0" w:rsidRPr="0084436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.getParents</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&amp;&amp; index &lt; </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3B64E0" w:rsidRPr="00143845"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3B64E0" w:rsidRDefault="003B64E0"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3B64E0" w:rsidRPr="00D70886" w:rsidRDefault="003B64E0"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3" w:name="_Toc356506712"/>
      <w:r>
        <w:t xml:space="preserve">Listing </w:t>
      </w:r>
      <w:fldSimple w:instr=" SEQ Listing \* ARABIC ">
        <w:r w:rsidR="003B64E0">
          <w:rPr>
            <w:noProof/>
          </w:rPr>
          <w:t>3</w:t>
        </w:r>
      </w:fldSimple>
      <w:r>
        <w:t>: Selektion der neuen Elterngeneration aus der vorhandenen Population</w:t>
      </w:r>
      <w:bookmarkEnd w:id="73"/>
    </w:p>
    <w:p w:rsidR="00844365" w:rsidRDefault="006674F5" w:rsidP="006674F5">
      <w:r>
        <w:t xml:space="preserve">Das Listing zeigt, wie die Elterngeneration in der variable </w:t>
      </w:r>
      <w:proofErr w:type="spellStart"/>
      <w:r w:rsidRPr="006674F5">
        <w:rPr>
          <w:rStyle w:val="CodeInline"/>
        </w:rPr>
        <w:t>parents</w:t>
      </w:r>
      <w:proofErr w:type="spellEnd"/>
      <w:r>
        <w:t xml:space="preserve"> z</w:t>
      </w:r>
      <w:r>
        <w:t>u</w:t>
      </w:r>
      <w:r>
        <w:t xml:space="preserve">sammengestellt wird. Wenn es sich um eine </w:t>
      </w:r>
      <w:proofErr w:type="spellStart"/>
      <w:r>
        <w:t>Tournament</w:t>
      </w:r>
      <w:proofErr w:type="spellEnd"/>
      <w:r>
        <w:t xml:space="preserve">-Selektion handelt, werden die Eltern in einer separaten Funktion </w:t>
      </w:r>
      <w:proofErr w:type="spellStart"/>
      <w:r w:rsidRPr="006674F5">
        <w:rPr>
          <w:rStyle w:val="CodeInline"/>
        </w:rPr>
        <w:t>tournamentSelektion</w:t>
      </w:r>
      <w:proofErr w:type="spellEnd"/>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t>
      </w:r>
      <w:r>
        <w:lastRenderedPageBreak/>
        <w:t xml:space="preserve">werden die Fitnesswerte </w:t>
      </w:r>
      <w:r w:rsidR="00A710A5">
        <w:t>miteinander verglichen und nur Elemente mit einer Abweichung größer als 0.5 zur Reproduktion zugelassen.</w:t>
      </w:r>
    </w:p>
    <w:p w:rsidR="0005286D" w:rsidRDefault="00606B03" w:rsidP="00CE0E4C">
      <w:pPr>
        <w:pStyle w:val="berschrift2"/>
      </w:pPr>
      <w:bookmarkStart w:id="74" w:name="_Toc356309117"/>
      <w:bookmarkStart w:id="75" w:name="_Toc356506656"/>
      <w:r>
        <w:t>Codequalität</w:t>
      </w:r>
      <w:bookmarkEnd w:id="74"/>
      <w:bookmarkEnd w:id="75"/>
    </w:p>
    <w:p w:rsidR="00606B03" w:rsidRDefault="00606B03" w:rsidP="00606B03">
      <w:r>
        <w:t xml:space="preserve">Wie bereits im Kapitel </w:t>
      </w:r>
      <w:r>
        <w:fldChar w:fldCharType="begin"/>
      </w:r>
      <w:r>
        <w:instrText xml:space="preserve"> REF _Ref356299412 \n \h </w:instrText>
      </w:r>
      <w:r>
        <w:fldChar w:fldCharType="separate"/>
      </w:r>
      <w:r w:rsidR="003B64E0">
        <w:t>3.1</w:t>
      </w:r>
      <w:r>
        <w:fldChar w:fldCharType="end"/>
      </w:r>
      <w:r>
        <w:t xml:space="preserve"> erwähnt, wird in diesem Projekt </w:t>
      </w:r>
      <w:proofErr w:type="spellStart"/>
      <w:r>
        <w:t>JUnit</w:t>
      </w:r>
      <w:proofErr w:type="spellEnd"/>
      <w:r>
        <w:t xml:space="preserve">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3B64E0">
        <w:t xml:space="preserve">Abbildung </w:t>
      </w:r>
      <w:r w:rsidR="003B64E0">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2E2A9117" wp14:editId="320CE8B7">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6" w:name="_Ref356307411"/>
      <w:bookmarkStart w:id="77" w:name="_Toc356309130"/>
      <w:bookmarkStart w:id="78" w:name="_Toc356506681"/>
      <w:r>
        <w:t xml:space="preserve">Abbildung </w:t>
      </w:r>
      <w:fldSimple w:instr=" SEQ Abbildung \* ARABIC ">
        <w:r w:rsidR="003B64E0">
          <w:rPr>
            <w:noProof/>
          </w:rPr>
          <w:t>4</w:t>
        </w:r>
      </w:fldSimple>
      <w:bookmarkEnd w:id="76"/>
      <w:r>
        <w:t>: Abdeckung des Codes durch Unit-Tests</w:t>
      </w:r>
      <w:bookmarkEnd w:id="77"/>
      <w:bookmarkEnd w:id="78"/>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w:t>
      </w:r>
      <w:r w:rsidR="00B4497C">
        <w:t>n</w:t>
      </w:r>
      <w:r w:rsidR="00DC21EE">
        <w:t xml:space="preserve"> sehr niedrigen Grad der Codeabdeckung.</w:t>
      </w:r>
    </w:p>
    <w:p w:rsidR="00F44478" w:rsidRDefault="00CA1319" w:rsidP="00CA1319">
      <w:r>
        <w:lastRenderedPageBreak/>
        <w:t>Insgesamt erreicht das Projekt eine Abdeckung von 62 Prozent. Für ein sehr GUI</w:t>
      </w:r>
      <w:r>
        <w:fldChar w:fldCharType="begin"/>
      </w:r>
      <w:r>
        <w:instrText xml:space="preserve"> TA \l "</w:instrText>
      </w:r>
      <w:r w:rsidRPr="00CC165F">
        <w:rPr>
          <w:b/>
        </w:rPr>
        <w:instrText>GUI:</w:instrText>
      </w:r>
      <w:r w:rsidRPr="00CC165F">
        <w:instrText xml:space="preserve"> </w:instrText>
      </w:r>
      <w:proofErr w:type="spellStart"/>
      <w:r w:rsidRPr="00CC165F">
        <w:instrText>Graphical</w:instrText>
      </w:r>
      <w:proofErr w:type="spellEnd"/>
      <w:r w:rsidRPr="00CC165F">
        <w:instrText xml:space="preserve"> User Interface</w:instrText>
      </w:r>
      <w:r>
        <w:instrText xml:space="preserve">" \s "GUI" \c 1 </w:instrText>
      </w:r>
      <w:r>
        <w:fldChar w:fldCharType="end"/>
      </w:r>
      <w:r w:rsidR="009D705B">
        <w:t>-</w:t>
      </w:r>
      <w:proofErr w:type="spellStart"/>
      <w:r>
        <w:t>lastiges</w:t>
      </w:r>
      <w:proofErr w:type="spellEnd"/>
      <w:r>
        <w:t xml:space="preserve"> Projekt ist das ein recht guter Wert. Es ist deutlich erken</w:t>
      </w:r>
      <w:r>
        <w:t>n</w:t>
      </w:r>
      <w:r>
        <w:t>bar, dass die View-Module die geringste Abdeckung haben. Das ist dadurch erklärbar</w:t>
      </w:r>
      <w:r w:rsidR="00F44478">
        <w:t>, dass Oberflächen nur schwer automatisiert getestet werden können. Das Ergebnis einer B</w:t>
      </w:r>
      <w:r w:rsidR="00F44478">
        <w:t>e</w:t>
      </w:r>
      <w:r w:rsidR="00F44478">
        <w:t>rechnung kann direkt mit dem Soll-Wert verglichen</w:t>
      </w:r>
      <w:r w:rsidR="00B4497C">
        <w:t xml:space="preserve"> werden und daher sehr einfach v</w:t>
      </w:r>
      <w:r w:rsidR="00F44478">
        <w:t xml:space="preserve">erifiziert werden. Bei einer Oberfläche können Anzeigeelemente nicht so einfach verifiziert werden. Das Diagramm </w:t>
      </w:r>
      <w:r w:rsidR="00B4497C">
        <w:t>b</w:t>
      </w:r>
      <w:r w:rsidR="00F44478">
        <w:t>e</w:t>
      </w:r>
      <w:r w:rsidR="00F44478">
        <w:t>i</w:t>
      </w:r>
      <w:r w:rsidR="00F44478">
        <w:t>spielsweise</w:t>
      </w:r>
      <w:r w:rsidR="00B4497C">
        <w:t>,</w:t>
      </w:r>
      <w:r w:rsidR="00F44478">
        <w:t xml:space="preserve"> wird in ca. 50 Zeilen parametrisiert und bekommt die Werte</w:t>
      </w:r>
      <w:r w:rsidR="00B4497C">
        <w:t xml:space="preserve"> für die Kurven</w:t>
      </w:r>
      <w:r w:rsidR="00F44478">
        <w:t xml:space="preserve"> zugewiesen. Das Ergebnis dieser Operation lässt sich aber nicht kontrollieren</w:t>
      </w:r>
      <w:r w:rsidR="00CD086F">
        <w:t>, ohne einen Test für die externe Bibliothek zu schreiben</w:t>
      </w:r>
      <w:r w:rsidR="00F44478">
        <w:t>.</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w:t>
      </w:r>
      <w:proofErr w:type="spellStart"/>
      <w:r>
        <w:t>utils</w:t>
      </w:r>
      <w:proofErr w:type="spellEnd"/>
      <w:r>
        <w:t>) und das Datenmodel</w:t>
      </w:r>
      <w:r w:rsidR="00E3381F">
        <w:t>l</w:t>
      </w:r>
      <w:r w:rsidR="002378B8">
        <w:t xml:space="preserve"> (</w:t>
      </w:r>
      <w:proofErr w:type="spellStart"/>
      <w:r w:rsidR="002378B8">
        <w:t>model</w:t>
      </w:r>
      <w:proofErr w:type="spellEnd"/>
      <w:r w:rsidR="002378B8">
        <w:t>)</w:t>
      </w:r>
      <w:r>
        <w:t xml:space="preserve">. </w:t>
      </w:r>
    </w:p>
    <w:p w:rsidR="005B17A9" w:rsidRDefault="005B17A9" w:rsidP="005B17A9">
      <w:pPr>
        <w:pStyle w:val="berschrift2"/>
      </w:pPr>
      <w:bookmarkStart w:id="79" w:name="_Toc356309118"/>
      <w:bookmarkStart w:id="80" w:name="_Toc356506657"/>
      <w:r>
        <w:t>Arbeitsaufwand</w:t>
      </w:r>
      <w:bookmarkEnd w:id="79"/>
      <w:bookmarkEnd w:id="80"/>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3B64E0">
        <w:t xml:space="preserve">Abbildung </w:t>
      </w:r>
      <w:r w:rsidR="003B64E0">
        <w:rPr>
          <w:noProof/>
        </w:rPr>
        <w:t>4</w:t>
      </w:r>
      <w:r w:rsidR="009D705B">
        <w:fldChar w:fldCharType="end"/>
      </w:r>
      <w:r w:rsidR="009D705B">
        <w:t xml:space="preserve">) </w:t>
      </w:r>
      <w:r>
        <w:t>sichtbar wird</w:t>
      </w:r>
      <w:r w:rsidR="009D705B">
        <w:t>,</w:t>
      </w:r>
      <w:r>
        <w:t xml:space="preserve"> ist die Ve</w:t>
      </w:r>
      <w:r>
        <w:t>r</w:t>
      </w:r>
      <w:r>
        <w:t>teilung der Komplexität bzw. des Aufwands. Der fachliche Anteil (das EA-Modul) fällt mit ca. 1500 Instruktionen recht moderat aus. Davon sind über 1100 Instruktionen über Test</w:t>
      </w:r>
      <w:r w:rsidR="00E3381F">
        <w:t>s</w:t>
      </w:r>
      <w:r>
        <w:t xml:space="preserve"> abgesichert. Der Anteil für die GUI-Logik ist </w:t>
      </w:r>
      <w:r w:rsidR="00E3381F">
        <w:t xml:space="preserve">mit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1" w:name="_Toc356309119"/>
      <w:bookmarkStart w:id="82" w:name="_Ref356315133"/>
      <w:bookmarkStart w:id="83" w:name="_Ref356410112"/>
      <w:bookmarkStart w:id="84" w:name="_Toc356506658"/>
      <w:r>
        <w:lastRenderedPageBreak/>
        <w:t>Bedienung</w:t>
      </w:r>
      <w:bookmarkEnd w:id="81"/>
      <w:bookmarkEnd w:id="82"/>
      <w:bookmarkEnd w:id="83"/>
      <w:bookmarkEnd w:id="84"/>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3B64E0">
        <w:t xml:space="preserve">Abbildung </w:t>
      </w:r>
      <w:r w:rsidR="003B64E0">
        <w:rPr>
          <w:noProof/>
        </w:rPr>
        <w:t>5</w:t>
      </w:r>
      <w:r w:rsidR="003F3C81">
        <w:fldChar w:fldCharType="end"/>
      </w:r>
      <w:r w:rsidR="003F3C81">
        <w:t xml:space="preserve"> </w:t>
      </w:r>
      <w:r>
        <w:t>farbig hervorgehoben sind.</w:t>
      </w:r>
    </w:p>
    <w:p w:rsidR="00CA2395" w:rsidRDefault="003F3C81" w:rsidP="004501F8">
      <w:pPr>
        <w:pStyle w:val="StandardnichtHngend"/>
      </w:pPr>
      <w:bookmarkStart w:id="85" w:name="_Ref354423373"/>
      <w:r>
        <mc:AlternateContent>
          <mc:Choice Requires="wpg">
            <w:drawing>
              <wp:anchor distT="0" distB="0" distL="114300" distR="114300" simplePos="0" relativeHeight="251665408" behindDoc="0" locked="0" layoutInCell="1" allowOverlap="1" wp14:anchorId="3448784B" wp14:editId="5B3B977B">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3B64E0" w:rsidRPr="00453CF8" w:rsidRDefault="003B64E0" w:rsidP="006444F7">
                        <w:pPr>
                          <w:jc w:val="center"/>
                          <w:rPr>
                            <w:b/>
                            <w:color w:val="FFFFFF" w:themeColor="background1"/>
                            <w:sz w:val="48"/>
                            <w14:shadow w14:blurRad="50800" w14:dist="38100" w14:dir="2700000" w14:sx="100000" w14:sy="100000" w14:kx="0" w14:ky="0" w14:algn="tl">
                              <w14:srgbClr w14:val="000000">
                                <w14:alpha w14:val="60000"/>
                              </w14:srgbClr>
                            </w14:shadow>
                          </w:rPr>
                        </w:pPr>
                        <w:r w:rsidRPr="00453CF8">
                          <w:rPr>
                            <w:b/>
                            <w:color w:val="FFFFFF" w:themeColor="background1"/>
                            <w:sz w:val="48"/>
                            <w14:shadow w14:blurRad="50800" w14:dist="38100" w14:dir="2700000" w14:sx="100000" w14:sy="100000" w14:kx="0" w14:ky="0" w14:algn="tl">
                              <w14:srgbClr w14:val="000000">
                                <w14:alpha w14:val="60000"/>
                              </w14:srgbClr>
                            </w14:shadow>
                          </w:rPr>
                          <w:t>Fitness-Funktion</w:t>
                        </w:r>
                      </w:p>
                    </w:txbxContent>
                  </v:textbox>
                </v:roundrect>
              </v:group>
            </w:pict>
          </mc:Fallback>
        </mc:AlternateContent>
      </w:r>
      <w:bookmarkStart w:id="86" w:name="_GoBack"/>
      <w:r w:rsidR="00991668">
        <w:drawing>
          <wp:inline distT="0" distB="0" distL="0" distR="0" wp14:anchorId="182F3968" wp14:editId="66B9F796">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bookmarkEnd w:id="86"/>
    </w:p>
    <w:p w:rsidR="003F3C81" w:rsidRDefault="003F3C81" w:rsidP="00CE0E4C">
      <w:pPr>
        <w:pStyle w:val="Beschriftung"/>
      </w:pPr>
      <w:bookmarkStart w:id="87" w:name="_Ref354582406"/>
      <w:bookmarkStart w:id="88" w:name="_Toc356309131"/>
      <w:bookmarkStart w:id="89" w:name="_Toc356506682"/>
      <w:r>
        <w:t xml:space="preserve">Abbildung </w:t>
      </w:r>
      <w:fldSimple w:instr=" SEQ Abbildung \* ARABIC ">
        <w:r w:rsidR="003B64E0">
          <w:rPr>
            <w:noProof/>
          </w:rPr>
          <w:t>5</w:t>
        </w:r>
      </w:fldSimple>
      <w:bookmarkEnd w:id="87"/>
      <w:r>
        <w:t>: Die drei Bereiche des Sitzplaners</w:t>
      </w:r>
      <w:bookmarkEnd w:id="88"/>
      <w:bookmarkEnd w:id="89"/>
    </w:p>
    <w:p w:rsidR="00B25EEC" w:rsidRDefault="00B25EEC" w:rsidP="00CE0E4C">
      <w:pPr>
        <w:pStyle w:val="berschrift2"/>
      </w:pPr>
      <w:bookmarkStart w:id="90" w:name="_Toc356309120"/>
      <w:bookmarkStart w:id="91" w:name="_Toc356506659"/>
      <w:bookmarkEnd w:id="85"/>
      <w:r>
        <w:t>Einstellungen</w:t>
      </w:r>
      <w:bookmarkEnd w:id="90"/>
      <w:bookmarkEnd w:id="91"/>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2" w:name="_Toc356309132"/>
      <w:r>
        <w:lastRenderedPageBreak/>
        <w:drawing>
          <wp:inline distT="0" distB="0" distL="0" distR="0" wp14:anchorId="075C272A" wp14:editId="7557186C">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3" w:name="_Ref356386400"/>
      <w:bookmarkStart w:id="94" w:name="_Toc356506683"/>
      <w:r>
        <w:t xml:space="preserve">Abbildung </w:t>
      </w:r>
      <w:fldSimple w:instr=" SEQ Abbildung \* ARABIC ">
        <w:r w:rsidR="003B64E0">
          <w:rPr>
            <w:noProof/>
          </w:rPr>
          <w:t>6</w:t>
        </w:r>
      </w:fldSimple>
      <w:bookmarkEnd w:id="93"/>
      <w:r>
        <w:t xml:space="preserve">: </w:t>
      </w:r>
      <w:r w:rsidR="006D03F5">
        <w:t>Einstellungen des Programms</w:t>
      </w:r>
      <w:bookmarkEnd w:id="92"/>
      <w:bookmarkEnd w:id="94"/>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5" w:name="_Toc356506660"/>
      <w:r>
        <w:t>Klassen erzeugen, laden und speichern</w:t>
      </w:r>
      <w:bookmarkEnd w:id="95"/>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3B64E0">
        <w:t xml:space="preserve">Tabelle </w:t>
      </w:r>
      <w:r w:rsidR="003B64E0">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3B64E0">
        <w:t xml:space="preserve">Abbildung </w:t>
      </w:r>
      <w:r w:rsidR="003B64E0">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2950E0D8" wp14:editId="1ECE90D1">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also die Anzahl der Schüler in der Klass</w:t>
            </w:r>
            <w:r w:rsidR="00D32614">
              <w:t>e</w:t>
            </w:r>
            <w:r w:rsidR="00F25B30">
              <w:t xml:space="preserve">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75966D4D" wp14:editId="26EC18D6">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4A8198F1" wp14:editId="68D52F2A">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6" w:name="_Ref354424528"/>
      <w:bookmarkStart w:id="97" w:name="_Toc356309137"/>
      <w:bookmarkStart w:id="98" w:name="_Toc356506697"/>
      <w:r>
        <w:lastRenderedPageBreak/>
        <w:t xml:space="preserve">Tabelle </w:t>
      </w:r>
      <w:fldSimple w:instr=" SEQ Tabelle \* ARABIC ">
        <w:r w:rsidR="003B64E0">
          <w:rPr>
            <w:noProof/>
          </w:rPr>
          <w:t>2</w:t>
        </w:r>
      </w:fldSimple>
      <w:bookmarkEnd w:id="96"/>
      <w:r>
        <w:t xml:space="preserve">: Einstellungsmöglichkeiten </w:t>
      </w:r>
      <w:r w:rsidR="005422C7">
        <w:t>Erzeugen und Berechnen</w:t>
      </w:r>
      <w:bookmarkStart w:id="99" w:name="_Toc356309121"/>
      <w:bookmarkEnd w:id="97"/>
      <w:bookmarkEnd w:id="98"/>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557F4163" wp14:editId="0DFC58B9">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100" w:name="_Toc356506698"/>
      <w:r>
        <w:t xml:space="preserve">Tabelle </w:t>
      </w:r>
      <w:fldSimple w:instr=" SEQ Tabelle \* ARABIC ">
        <w:r w:rsidR="003B64E0">
          <w:rPr>
            <w:noProof/>
          </w:rPr>
          <w:t>3</w:t>
        </w:r>
      </w:fldSimple>
      <w:r>
        <w:t>: Einstellungsmöglichkeiten Laden und Speichern</w:t>
      </w:r>
      <w:bookmarkEnd w:id="100"/>
    </w:p>
    <w:p w:rsidR="008276A1" w:rsidRPr="008276A1" w:rsidRDefault="008276A1" w:rsidP="00616345">
      <w:pPr>
        <w:pStyle w:val="berschrift2"/>
      </w:pPr>
      <w:bookmarkStart w:id="101" w:name="_Toc356506661"/>
      <w:r>
        <w:t xml:space="preserve">Konfigurationen </w:t>
      </w:r>
      <w:r w:rsidR="00F91E07">
        <w:t>erzeugen, l</w:t>
      </w:r>
      <w:r>
        <w:t xml:space="preserve">aden und </w:t>
      </w:r>
      <w:r w:rsidR="00F91E07">
        <w:t>s</w:t>
      </w:r>
      <w:r>
        <w:t>peichern</w:t>
      </w:r>
      <w:bookmarkEnd w:id="101"/>
    </w:p>
    <w:p w:rsidR="008276A1" w:rsidRDefault="00D505A3" w:rsidP="00D505A3">
      <w:r>
        <w:t xml:space="preserve">Die Liste auf der rechten Seite in </w:t>
      </w:r>
      <w:r>
        <w:fldChar w:fldCharType="begin"/>
      </w:r>
      <w:r>
        <w:instrText xml:space="preserve"> REF _Ref356386400 \h </w:instrText>
      </w:r>
      <w:r>
        <w:fldChar w:fldCharType="separate"/>
      </w:r>
      <w:r w:rsidR="003B64E0">
        <w:t xml:space="preserve">Abbildung </w:t>
      </w:r>
      <w:r w:rsidR="003B64E0">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t>
      </w:r>
      <w:proofErr w:type="spellStart"/>
      <w:r w:rsidRPr="00D505A3">
        <w:rPr>
          <w:b/>
        </w:rPr>
        <w:t>Weighting</w:t>
      </w:r>
      <w:proofErr w:type="spellEnd"/>
      <w:r w:rsidRPr="00D505A3">
        <w:rPr>
          <w:b/>
        </w:rPr>
        <w:t>“</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24E457F2" wp14:editId="670EB53B">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w:t>
      </w:r>
      <w:r w:rsidR="00D32614">
        <w:t>davor</w:t>
      </w:r>
      <w:r w:rsidR="00073639">
        <w:t xml:space="preserve"> </w:t>
      </w:r>
      <w:r w:rsidR="0001217E">
        <w:t>Sitzende Nachbar auf eins gesetzt.</w:t>
      </w:r>
    </w:p>
    <w:p w:rsidR="00D4716E" w:rsidRDefault="00D4716E" w:rsidP="00D4716E">
      <w:r>
        <w:t>Die Einstellungen zum Laden, Speichern und Erzeugen von Konfigurat</w:t>
      </w:r>
      <w:r>
        <w:t>i</w:t>
      </w:r>
      <w:r>
        <w:t xml:space="preserve">onen finden sich in </w:t>
      </w:r>
      <w:r>
        <w:fldChar w:fldCharType="begin"/>
      </w:r>
      <w:r>
        <w:instrText xml:space="preserve"> REF _Ref356386400 \h </w:instrText>
      </w:r>
      <w:r>
        <w:fldChar w:fldCharType="separate"/>
      </w:r>
      <w:r w:rsidR="003B64E0">
        <w:t xml:space="preserve">Abbildung </w:t>
      </w:r>
      <w:r w:rsidR="003B64E0">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3B64E0">
        <w:t xml:space="preserve">Tabelle </w:t>
      </w:r>
      <w:r w:rsidR="003B64E0">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3A4B7BDD" wp14:editId="7CDBA88B">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11DDE5D8" wp14:editId="08C74100">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2" w:name="_Ref356399171"/>
      <w:bookmarkStart w:id="103" w:name="_Toc356506699"/>
      <w:r>
        <w:t xml:space="preserve">Tabelle </w:t>
      </w:r>
      <w:fldSimple w:instr=" SEQ Tabelle \* ARABIC ">
        <w:r w:rsidR="003B64E0">
          <w:rPr>
            <w:noProof/>
          </w:rPr>
          <w:t>4</w:t>
        </w:r>
      </w:fldSimple>
      <w:bookmarkEnd w:id="102"/>
      <w:r>
        <w:t>:</w:t>
      </w:r>
      <w:r w:rsidR="00D32614">
        <w:t xml:space="preserve"> Bearbeiten der Konfigurationen-</w:t>
      </w:r>
      <w:r>
        <w:t>Liste</w:t>
      </w:r>
      <w:bookmarkEnd w:id="103"/>
    </w:p>
    <w:p w:rsidR="00D4716E" w:rsidRDefault="00D4716E" w:rsidP="00AF2533">
      <w:pPr>
        <w:pStyle w:val="Beschriftung"/>
      </w:pPr>
      <w:r w:rsidRPr="000960C9">
        <w:t xml:space="preserve"> -</w:t>
      </w:r>
      <w:r>
        <w:t xml:space="preserve"> Alle Einstellungen, die die Berec</w:t>
      </w:r>
      <w:r>
        <w:t>h</w:t>
      </w:r>
      <w:r>
        <w:t xml:space="preserve">nung des Sitzplans beeinflussen </w:t>
      </w:r>
      <w:r w:rsidR="00DA503A">
        <w:t>(</w:t>
      </w:r>
      <w:r>
        <w:t>wie z.B. die Gewichtungsfaktoren und die EA-Parameter</w:t>
      </w:r>
      <w:r w:rsidR="00DA503A">
        <w:t>)</w:t>
      </w:r>
      <w:r>
        <w:t xml:space="preserve"> können in eine Datei g</w:t>
      </w:r>
      <w:r>
        <w:t>e</w:t>
      </w:r>
      <w:r>
        <w:t>speichert werden.</w:t>
      </w:r>
    </w:p>
    <w:p w:rsidR="00D4716E" w:rsidRDefault="00E875DE" w:rsidP="00616345">
      <w:pPr>
        <w:pStyle w:val="berschrift3"/>
      </w:pPr>
      <w:bookmarkStart w:id="104" w:name="_Ref356484405"/>
      <w:bookmarkStart w:id="105" w:name="_Toc356506662"/>
      <w:r>
        <w:t>Generation</w:t>
      </w:r>
      <w:bookmarkEnd w:id="104"/>
      <w:bookmarkEnd w:id="105"/>
    </w:p>
    <w:p w:rsidR="00D4716E" w:rsidRDefault="00B94037" w:rsidP="00D4716E">
      <w:r>
        <w:t>Der Evolutionäre</w:t>
      </w:r>
      <w:r w:rsidR="00ED0752">
        <w:t xml:space="preserve"> Algorithmus</w:t>
      </w:r>
      <w:r>
        <w:t xml:space="preserve"> wird hauptsächlich durch die Definition der Generation und der Mutation</w:t>
      </w:r>
      <w:r w:rsidR="00CC4CF5">
        <w:t xml:space="preserve"> parametrisiert</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drawing>
          <wp:inline distT="0" distB="0" distL="0" distR="0" wp14:anchorId="5F1552F2" wp14:editId="501C05B9">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6" w:name="_Ref356416424"/>
      <w:bookmarkStart w:id="107" w:name="_Toc356506684"/>
      <w:r>
        <w:t xml:space="preserve">Abbildung </w:t>
      </w:r>
      <w:fldSimple w:instr=" SEQ Abbildung \* ARABIC ">
        <w:r w:rsidR="003B64E0">
          <w:rPr>
            <w:noProof/>
          </w:rPr>
          <w:t>7</w:t>
        </w:r>
      </w:fldSimple>
      <w:bookmarkEnd w:id="106"/>
      <w:r>
        <w:t xml:space="preserve">: Einstellungen zur Bildung der </w:t>
      </w:r>
      <w:r w:rsidR="00323822">
        <w:t>Population</w:t>
      </w:r>
      <w:bookmarkEnd w:id="107"/>
    </w:p>
    <w:p w:rsidR="0007398F" w:rsidRDefault="0007398F" w:rsidP="0007398F">
      <w:r>
        <w:t xml:space="preserve">Die </w:t>
      </w:r>
      <w:r>
        <w:fldChar w:fldCharType="begin"/>
      </w:r>
      <w:r>
        <w:instrText xml:space="preserve"> REF _Ref356416424 \h </w:instrText>
      </w:r>
      <w:r>
        <w:fldChar w:fldCharType="separate"/>
      </w:r>
      <w:r w:rsidR="003B64E0">
        <w:t xml:space="preserve">Abbildung </w:t>
      </w:r>
      <w:r w:rsidR="003B64E0">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3B64E0">
        <w:t>T</w:t>
      </w:r>
      <w:r w:rsidR="003B64E0">
        <w:t>a</w:t>
      </w:r>
      <w:r w:rsidR="003B64E0">
        <w:t xml:space="preserve">belle </w:t>
      </w:r>
      <w:r w:rsidR="003B64E0">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5E14750E" wp14:editId="51DB74AC">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3B69A0">
            <w:pPr>
              <w:pStyle w:val="StandardnichtHngend"/>
            </w:pPr>
            <w:r>
              <w:t xml:space="preserve">Bei der </w:t>
            </w:r>
            <m:oMath>
              <m:r>
                <w:rPr>
                  <w:rFonts w:ascii="Cambria Math" w:hAnsi="Cambria Math"/>
                </w:rPr>
                <m:t>μ ,  λ</m:t>
              </m:r>
            </m:oMath>
            <w:r>
              <w:rPr>
                <w:rFonts w:eastAsiaTheme="minorEastAsia"/>
              </w:rPr>
              <w:t xml:space="preserve">-Strategie kommen nur die Nachfahren der vorhergehenden Population in </w:t>
            </w:r>
            <w:r w:rsidR="003B69A0">
              <w:rPr>
                <w:rFonts w:eastAsiaTheme="minorEastAsia"/>
              </w:rPr>
              <w:t>B</w:t>
            </w:r>
            <w:r>
              <w:rPr>
                <w:rFonts w:eastAsiaTheme="minorEastAsia"/>
              </w:rPr>
              <w:t>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3B64E0">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6B17DB79" wp14:editId="0D4BADDE">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3B69A0">
            <w:pPr>
              <w:pStyle w:val="StandardnichtHngend"/>
            </w:pPr>
            <w:r>
              <w:t>Dieser Wert bestimmt den µ-Parameter – also die Anzahl der Chromosomen, die Nachkommen erzeugen</w:t>
            </w:r>
            <w:r w:rsidR="002739A1">
              <w:t xml:space="preserve"> dürfen</w:t>
            </w:r>
            <w:r>
              <w:t>. Je nach eing</w:t>
            </w:r>
            <w:r w:rsidR="003B69A0">
              <w:t>e</w:t>
            </w:r>
            <w:r>
              <w:t xml:space="preserve">stellter Selektionsmethode werden beispielsweise nur die </w:t>
            </w:r>
            <w:r w:rsidR="003B69A0">
              <w:t>b</w:t>
            </w:r>
            <w:r>
              <w:t xml:space="preserve">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drawing>
                <wp:inline distT="0" distB="0" distL="0" distR="0" wp14:anchorId="2B59C955" wp14:editId="2E8D97C0">
                  <wp:extent cx="1080655" cy="322794"/>
                  <wp:effectExtent l="0" t="0" r="5715" b="127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30952" b="88475"/>
                          <a:stretch/>
                        </pic:blipFill>
                        <pic:spPr bwMode="auto">
                          <a:xfrm>
                            <a:off x="0" y="0"/>
                            <a:ext cx="1092999" cy="32648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323822">
            <w:pPr>
              <w:pStyle w:val="StandardnichtHngend"/>
            </w:pPr>
            <w:r>
              <w:t>Rank</w:t>
            </w:r>
          </w:p>
          <w:p w:rsidR="006D5E39" w:rsidRDefault="006D5E39" w:rsidP="00323822">
            <w:pPr>
              <w:pStyle w:val="StandardnichtHngend"/>
            </w:pPr>
            <w:r>
              <w:drawing>
                <wp:inline distT="0" distB="0" distL="0" distR="0" wp14:anchorId="09035A60" wp14:editId="60AEBC23">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3B69A0">
            <w:pPr>
              <w:pStyle w:val="StandardnichtHngend"/>
            </w:pPr>
            <w:r>
              <w:t>Das beste Element der Elterngeneration darf am meisten Nachkommen erzeugen. Der zweit</w:t>
            </w:r>
            <w:r w:rsidR="003B69A0">
              <w:t>b</w:t>
            </w:r>
            <w:r>
              <w:t>este einen weniger, und so weiter. Damit ergibt sich eine linear absteigende Funkti</w:t>
            </w:r>
            <w:r w:rsidR="00FF504E">
              <w:t xml:space="preserve">on. Es kann vorkommen, dass </w:t>
            </w:r>
            <w:r>
              <w:t xml:space="preserve">die letzten Eltern keine Nachkommen erzeugen dürfen (siehe Kapitel </w:t>
            </w:r>
            <w:r>
              <w:fldChar w:fldCharType="begin"/>
            </w:r>
            <w:r>
              <w:instrText xml:space="preserve"> REF _Ref350706868 \r \h </w:instrText>
            </w:r>
            <w:r>
              <w:fldChar w:fldCharType="separate"/>
            </w:r>
            <w:r w:rsidR="003B64E0">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2A746B73" wp14:editId="4F4AE15C">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3B64E0">
              <w:t>2.5</w:t>
            </w:r>
            <w:r w:rsidR="00D44628">
              <w:fldChar w:fldCharType="end"/>
            </w:r>
            <w:r w:rsidR="00D44628">
              <w:t>.</w:t>
            </w:r>
          </w:p>
        </w:tc>
      </w:tr>
    </w:tbl>
    <w:p w:rsidR="0007398F" w:rsidRPr="0007398F" w:rsidRDefault="0007398F" w:rsidP="0007398F">
      <w:pPr>
        <w:pStyle w:val="Beschriftung"/>
      </w:pPr>
      <w:bookmarkStart w:id="108" w:name="_Ref356416528"/>
      <w:bookmarkStart w:id="109" w:name="_Toc356506700"/>
      <w:r>
        <w:t xml:space="preserve">Tabelle </w:t>
      </w:r>
      <w:fldSimple w:instr=" SEQ Tabelle \* ARABIC ">
        <w:r w:rsidR="003B64E0">
          <w:rPr>
            <w:noProof/>
          </w:rPr>
          <w:t>5</w:t>
        </w:r>
      </w:fldSimple>
      <w:bookmarkEnd w:id="108"/>
      <w:r>
        <w:t xml:space="preserve">: Einstellungen zur Bildung der </w:t>
      </w:r>
      <w:r w:rsidR="00323822">
        <w:t>Population</w:t>
      </w:r>
      <w:bookmarkEnd w:id="109"/>
    </w:p>
    <w:p w:rsidR="007F5762" w:rsidRDefault="00E875DE" w:rsidP="00616345">
      <w:pPr>
        <w:pStyle w:val="berschrift3"/>
      </w:pPr>
      <w:bookmarkStart w:id="110" w:name="_Toc356506663"/>
      <w:r w:rsidRPr="00323822">
        <w:t>Mutation</w:t>
      </w:r>
      <w:bookmarkEnd w:id="110"/>
    </w:p>
    <w:p w:rsidR="00323822" w:rsidRDefault="00323822" w:rsidP="00FF504E">
      <w:r>
        <w:t>In dem Reiter „</w:t>
      </w:r>
      <w:r w:rsidRPr="00FF504E">
        <w:t>M</w:t>
      </w:r>
      <w:r>
        <w:t xml:space="preserve">utation“ können alle Einstellungen zur Mutation der </w:t>
      </w:r>
      <w:r w:rsidR="00FF504E">
        <w:t>N</w:t>
      </w:r>
      <w:r>
        <w:t>achkommen vorgenommen werden. Wenn eine neue Generation entsteht</w:t>
      </w:r>
      <w:r w:rsidR="00FF504E">
        <w:t>,</w:t>
      </w:r>
      <w:r>
        <w:t xml:space="preserve"> wird jedes Elternelement geklont und dann mit den hier vorgegebenen Ei</w:t>
      </w:r>
      <w:r>
        <w:t>n</w:t>
      </w:r>
      <w:r>
        <w:t xml:space="preserve">stellungen mutiert. Die </w:t>
      </w:r>
      <w:r>
        <w:fldChar w:fldCharType="begin"/>
      </w:r>
      <w:r>
        <w:instrText xml:space="preserve"> REF _Ref356460257 \h </w:instrText>
      </w:r>
      <w:r w:rsidR="00FF504E">
        <w:instrText xml:space="preserve"> \* MERGEFORMAT </w:instrText>
      </w:r>
      <w:r>
        <w:fldChar w:fldCharType="separate"/>
      </w:r>
      <w:r w:rsidR="003B64E0">
        <w:t xml:space="preserve">Abbildung </w:t>
      </w:r>
      <w:r w:rsidR="003B64E0">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rsidR="00FF504E">
        <w:instrText xml:space="preserve"> \* MERGEFORMAT </w:instrText>
      </w:r>
      <w:r>
        <w:fldChar w:fldCharType="separate"/>
      </w:r>
      <w:r w:rsidR="003B64E0">
        <w:t xml:space="preserve">Tabelle </w:t>
      </w:r>
      <w:r w:rsidR="003B64E0">
        <w:rPr>
          <w:noProof/>
        </w:rPr>
        <w:t>6</w:t>
      </w:r>
      <w:r>
        <w:fldChar w:fldCharType="end"/>
      </w:r>
      <w:r>
        <w:t xml:space="preserve"> weiter erläutert werden.</w:t>
      </w:r>
    </w:p>
    <w:p w:rsidR="00BC42ED" w:rsidRDefault="00BC42ED" w:rsidP="00BC42ED">
      <w:pPr>
        <w:pStyle w:val="StandardnichtHngend"/>
      </w:pPr>
      <w:r>
        <w:drawing>
          <wp:inline distT="0" distB="0" distL="0" distR="0" wp14:anchorId="06B46450" wp14:editId="5178F507">
            <wp:extent cx="5189517" cy="14173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38643" t="6870" r="3147" b="76590"/>
                    <a:stretch/>
                  </pic:blipFill>
                  <pic:spPr bwMode="auto">
                    <a:xfrm>
                      <a:off x="0" y="0"/>
                      <a:ext cx="5196364" cy="1419175"/>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11" w:name="_Ref356460257"/>
      <w:bookmarkStart w:id="112" w:name="_Toc356506685"/>
      <w:r>
        <w:t xml:space="preserve">Abbildung </w:t>
      </w:r>
      <w:fldSimple w:instr=" SEQ Abbildung \* ARABIC ">
        <w:r w:rsidR="003B64E0">
          <w:rPr>
            <w:noProof/>
          </w:rPr>
          <w:t>8</w:t>
        </w:r>
      </w:fldSimple>
      <w:bookmarkEnd w:id="111"/>
      <w:r>
        <w:t>: Einstellungen zur Mutation der Chromosomen</w:t>
      </w:r>
      <w:bookmarkEnd w:id="112"/>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6"/>
        <w:gridCol w:w="4997"/>
      </w:tblGrid>
      <w:tr w:rsidR="00323822" w:rsidRPr="006D03F5" w:rsidTr="00323822">
        <w:tc>
          <w:tcPr>
            <w:tcW w:w="2660" w:type="dxa"/>
          </w:tcPr>
          <w:p w:rsidR="00323822" w:rsidRDefault="00FB0744" w:rsidP="00323822">
            <w:pPr>
              <w:pStyle w:val="StandardnichtHngend"/>
            </w:pPr>
            <w:r>
              <w:t>Swap</w:t>
            </w:r>
          </w:p>
          <w:p w:rsidR="00323822" w:rsidRDefault="00323822" w:rsidP="00323822">
            <w:pPr>
              <w:pStyle w:val="StandardnichtHngend"/>
            </w:pP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B31D41" w:rsidP="00156E99">
            <w:pPr>
              <w:pStyle w:val="StandardnichtHngend"/>
            </w:pPr>
            <w:r>
              <w:drawing>
                <wp:inline distT="0" distB="0" distL="0" distR="0" wp14:anchorId="285CEE94" wp14:editId="10395FDD">
                  <wp:extent cx="1496291" cy="285008"/>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446" t="10067" r="8721" b="86597"/>
                          <a:stretch/>
                        </pic:blipFill>
                        <pic:spPr bwMode="auto">
                          <a:xfrm>
                            <a:off x="0" y="0"/>
                            <a:ext cx="1502655" cy="286220"/>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3B64E0">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p>
        </w:tc>
        <w:tc>
          <w:tcPr>
            <w:tcW w:w="5103" w:type="dxa"/>
          </w:tcPr>
          <w:p w:rsidR="00FB0744" w:rsidRDefault="00FB0744" w:rsidP="00FF504E">
            <w:pPr>
              <w:pStyle w:val="StandardnichtHngend"/>
            </w:pPr>
            <w:r>
              <w:t xml:space="preserve">Jedes Elternelement wird sooft geklont, wie es hier angegeben ist. Dann werden die geklonten Nachkommen mit einer Inversion mutiert. Bei der Inversion werden eine oder mehrere zufällig selektierte Sitzreihen umgedreht. Der </w:t>
            </w:r>
            <w:r w:rsidR="00FF504E">
              <w:t>Schüler am</w:t>
            </w:r>
            <w:r>
              <w:t xml:space="preserve"> linke </w:t>
            </w:r>
            <w:r w:rsidR="00FF504E">
              <w:t xml:space="preserve">Rand </w:t>
            </w:r>
            <w:r>
              <w:t xml:space="preserve">sitzt nun </w:t>
            </w:r>
            <w:r w:rsidR="00FF504E">
              <w:t>am rechten Rand</w:t>
            </w:r>
            <w:r>
              <w:t>,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B31D41" w:rsidP="00FB0744">
            <w:pPr>
              <w:pStyle w:val="StandardnichtHngend"/>
            </w:pPr>
            <w:r>
              <w:drawing>
                <wp:inline distT="0" distB="0" distL="0" distR="0" wp14:anchorId="041F4854" wp14:editId="3F2663FB">
                  <wp:extent cx="1616042" cy="230864"/>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580" t="13343" r="7251" b="83956"/>
                          <a:stretch/>
                        </pic:blipFill>
                        <pic:spPr bwMode="auto">
                          <a:xfrm>
                            <a:off x="0" y="0"/>
                            <a:ext cx="1621913" cy="23170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FB0744" w:rsidRDefault="00FB0744" w:rsidP="00FB0744">
            <w:pPr>
              <w:pStyle w:val="StandardnichtHngend"/>
            </w:pPr>
            <w:r>
              <w:t>Wie viele Inversionsoperationen je Nachkommen durchgeführt werden sollen</w:t>
            </w:r>
            <w:r w:rsidR="000A2B1C">
              <w:t>,</w:t>
            </w:r>
            <w:r>
              <w:t xml:space="preserve"> wird mit diesem Parameter angegeben. Eine Evaluation für die optimale Anzahl von Inversionen findet sich in Kapitel </w:t>
            </w:r>
            <w:r>
              <w:fldChar w:fldCharType="begin"/>
            </w:r>
            <w:r>
              <w:instrText xml:space="preserve"> REF _Ref356461057 \r \h </w:instrText>
            </w:r>
            <w:r>
              <w:fldChar w:fldCharType="separate"/>
            </w:r>
            <w:r w:rsidR="003B64E0">
              <w:t>5.2</w:t>
            </w:r>
            <w:r>
              <w:fldChar w:fldCharType="end"/>
            </w:r>
            <w:r>
              <w:t>.</w:t>
            </w:r>
          </w:p>
        </w:tc>
      </w:tr>
    </w:tbl>
    <w:p w:rsidR="00323822" w:rsidRPr="00323822" w:rsidRDefault="00323822" w:rsidP="00323822">
      <w:pPr>
        <w:pStyle w:val="Beschriftung"/>
      </w:pPr>
      <w:bookmarkStart w:id="113" w:name="_Ref356460413"/>
      <w:bookmarkStart w:id="114" w:name="_Toc356506701"/>
      <w:r>
        <w:t xml:space="preserve">Tabelle </w:t>
      </w:r>
      <w:fldSimple w:instr=" SEQ Tabelle \* ARABIC ">
        <w:r w:rsidR="003B64E0">
          <w:rPr>
            <w:noProof/>
          </w:rPr>
          <w:t>6</w:t>
        </w:r>
      </w:fldSimple>
      <w:bookmarkEnd w:id="113"/>
      <w:r>
        <w:t>: Einstellungen zur Mutation der Chromosomen</w:t>
      </w:r>
      <w:bookmarkEnd w:id="114"/>
    </w:p>
    <w:p w:rsidR="00E875DE" w:rsidRPr="001B6895" w:rsidRDefault="00E875DE" w:rsidP="00616345">
      <w:pPr>
        <w:pStyle w:val="berschrift3"/>
      </w:pPr>
      <w:bookmarkStart w:id="115" w:name="_Toc356506664"/>
      <w:r w:rsidRPr="001B6895">
        <w:t>Gewichtung</w:t>
      </w:r>
      <w:bookmarkEnd w:id="115"/>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3B64E0">
        <w:t xml:space="preserve">Abbildung </w:t>
      </w:r>
      <w:r w:rsidR="003B64E0">
        <w:rPr>
          <w:noProof/>
        </w:rPr>
        <w:t>9</w:t>
      </w:r>
      <w:r w:rsidR="00353639">
        <w:fldChar w:fldCharType="end"/>
      </w:r>
      <w:r w:rsidR="00353639">
        <w:t xml:space="preserve"> zu sehen ist, können 5 verschiedene Gewichtungsfaktoren vergeben we</w:t>
      </w:r>
      <w:r w:rsidR="00353639">
        <w:t>r</w:t>
      </w:r>
      <w:r w:rsidR="00353639">
        <w:t>den.</w:t>
      </w:r>
    </w:p>
    <w:p w:rsidR="00353639" w:rsidRDefault="00164625" w:rsidP="00DA5B75">
      <w:pPr>
        <w:pStyle w:val="StandardnichtHngend"/>
        <w:jc w:val="center"/>
      </w:pPr>
      <w:r>
        <w:drawing>
          <wp:inline distT="0" distB="0" distL="0" distR="0" wp14:anchorId="3ED66721" wp14:editId="423F39C0">
            <wp:extent cx="3705170" cy="206231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E46F.tmp"/>
                    <pic:cNvPicPr/>
                  </pic:nvPicPr>
                  <pic:blipFill rotWithShape="1">
                    <a:blip r:embed="rId34">
                      <a:extLst>
                        <a:ext uri="{28A0092B-C50C-407E-A947-70E740481C1C}">
                          <a14:useLocalDpi xmlns:a14="http://schemas.microsoft.com/office/drawing/2010/main" val="0"/>
                        </a:ext>
                      </a:extLst>
                    </a:blip>
                    <a:srcRect l="37952" t="7355" r="30120" b="74931"/>
                    <a:stretch/>
                  </pic:blipFill>
                  <pic:spPr bwMode="auto">
                    <a:xfrm>
                      <a:off x="0" y="0"/>
                      <a:ext cx="3714068" cy="2067265"/>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6" w:name="_Ref356461437"/>
      <w:bookmarkStart w:id="117" w:name="_Toc356506686"/>
      <w:r>
        <w:t xml:space="preserve">Abbildung </w:t>
      </w:r>
      <w:fldSimple w:instr=" SEQ Abbildung \* ARABIC ">
        <w:r w:rsidR="003B64E0">
          <w:rPr>
            <w:noProof/>
          </w:rPr>
          <w:t>9</w:t>
        </w:r>
      </w:fldSimple>
      <w:bookmarkEnd w:id="116"/>
      <w:r>
        <w:t>: Gewichtung der Relationen</w:t>
      </w:r>
      <w:bookmarkEnd w:id="117"/>
    </w:p>
    <w:p w:rsidR="00DB039F" w:rsidRDefault="00DB039F" w:rsidP="00DB039F">
      <w:r>
        <w:t>Der Schüler, der sich in der Mitte befindet, wird durch seine Relationen zu anderen Schülern definiert. Je nach Erfahrung mit dem Sitzplan und abhä</w:t>
      </w:r>
      <w:r>
        <w:t>n</w:t>
      </w:r>
      <w:r>
        <w:t>gig von der Klasse können jedoch unterschiedliche Faktoren für die Relationen wichtig sein. Diese Faktoren könne</w:t>
      </w:r>
      <w:r w:rsidR="000A2B1C">
        <w:t>n</w:t>
      </w:r>
      <w:r>
        <w:t xml:space="preserve"> hier eingestellt werden. Wie bereits in </w:t>
      </w:r>
      <w:r>
        <w:fldChar w:fldCharType="begin"/>
      </w:r>
      <w:r>
        <w:instrText xml:space="preserve"> REF _Ref356461640 \r \h </w:instrText>
      </w:r>
      <w:r>
        <w:fldChar w:fldCharType="separate"/>
      </w:r>
      <w:r w:rsidR="003B64E0">
        <w:t>2.2</w:t>
      </w:r>
      <w:r>
        <w:fldChar w:fldCharType="end"/>
      </w:r>
      <w:r>
        <w:t xml:space="preserve"> beschrieben, wird hier nicht unterschieden, ob ein Schüler rechts oder links neben einem anderen </w:t>
      </w:r>
      <w:r w:rsidR="000A2B1C">
        <w:t>s</w:t>
      </w:r>
      <w:r>
        <w:t xml:space="preserve">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3B64E0">
        <w:t xml:space="preserve">Tabelle </w:t>
      </w:r>
      <w:r w:rsidR="003B64E0">
        <w:rPr>
          <w:noProof/>
        </w:rPr>
        <w:t>7</w:t>
      </w:r>
      <w:r w:rsidR="00EB1642">
        <w:fldChar w:fldCharType="end"/>
      </w:r>
      <w:r w:rsidR="00D77ACD">
        <w:t xml:space="preserve"> </w:t>
      </w:r>
      <w:r w:rsidR="00A87D60">
        <w:t>bezeichnet</w:t>
      </w:r>
      <w:r w:rsidR="00D77ACD">
        <w:t xml:space="preserve">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77261A" w:rsidRDefault="00EB1642" w:rsidP="00EB1642">
            <w:pPr>
              <w:tabs>
                <w:tab w:val="left" w:pos="1470"/>
              </w:tabs>
              <w:ind w:firstLine="0"/>
              <w:jc w:val="center"/>
              <w:rPr>
                <w:b/>
              </w:rPr>
            </w:pPr>
            <w:r w:rsidRPr="0077261A">
              <w:rPr>
                <w:b/>
              </w:rPr>
              <w:t>Student</w:t>
            </w:r>
          </w:p>
        </w:tc>
        <w:tc>
          <w:tcPr>
            <w:tcW w:w="2777" w:type="dxa"/>
            <w:tcBorders>
              <w:bottom w:val="single" w:sz="4" w:space="0" w:color="auto"/>
            </w:tcBorders>
            <w:vAlign w:val="center"/>
          </w:tcPr>
          <w:p w:rsidR="00EB1642" w:rsidRPr="0077261A" w:rsidRDefault="00EB1642" w:rsidP="00EB1642">
            <w:pPr>
              <w:ind w:firstLine="0"/>
              <w:jc w:val="center"/>
            </w:pPr>
            <w:r w:rsidRPr="0077261A">
              <w:t>Direkter Nachbar</w:t>
            </w:r>
          </w:p>
        </w:tc>
        <w:tc>
          <w:tcPr>
            <w:tcW w:w="2777" w:type="dxa"/>
            <w:tcBorders>
              <w:top w:val="nil"/>
              <w:bottom w:val="nil"/>
            </w:tcBorders>
            <w:vAlign w:val="center"/>
          </w:tcPr>
          <w:p w:rsidR="00EB1642" w:rsidRPr="0077261A" w:rsidRDefault="00EB1642" w:rsidP="00EB1642">
            <w:pPr>
              <w:ind w:firstLine="0"/>
              <w:jc w:val="center"/>
            </w:pPr>
            <w:r w:rsidRPr="0077261A">
              <w:t>Übernächster Nachbar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77261A" w:rsidRDefault="00236BC5" w:rsidP="00236BC5">
            <w:pPr>
              <w:ind w:firstLine="0"/>
              <w:jc w:val="center"/>
            </w:pPr>
            <w:r w:rsidRPr="0077261A">
              <w:t>Vor oder hinter</w:t>
            </w:r>
            <w:r w:rsidR="00EB1642" w:rsidRPr="0077261A">
              <w:br/>
              <w:t>dem Schüler</w:t>
            </w:r>
          </w:p>
        </w:tc>
        <w:tc>
          <w:tcPr>
            <w:tcW w:w="2777" w:type="dxa"/>
            <w:tcBorders>
              <w:top w:val="single" w:sz="4" w:space="0" w:color="auto"/>
              <w:bottom w:val="nil"/>
              <w:right w:val="nil"/>
            </w:tcBorders>
            <w:vAlign w:val="center"/>
          </w:tcPr>
          <w:p w:rsidR="00EB1642" w:rsidRPr="0077261A" w:rsidRDefault="00EB1642" w:rsidP="00EB1642">
            <w:pPr>
              <w:ind w:firstLine="0"/>
              <w:jc w:val="center"/>
            </w:pPr>
            <w:r w:rsidRPr="0077261A">
              <w:t>Diagonal von dem Schüler</w:t>
            </w:r>
          </w:p>
        </w:tc>
        <w:tc>
          <w:tcPr>
            <w:tcW w:w="2777" w:type="dxa"/>
            <w:tcBorders>
              <w:top w:val="nil"/>
              <w:left w:val="nil"/>
              <w:bottom w:val="nil"/>
            </w:tcBorders>
            <w:vAlign w:val="center"/>
          </w:tcPr>
          <w:p w:rsidR="00EB1642" w:rsidRPr="0077261A" w:rsidRDefault="00EB1642" w:rsidP="00EB1642">
            <w:pPr>
              <w:ind w:firstLine="0"/>
              <w:jc w:val="center"/>
            </w:pPr>
          </w:p>
        </w:tc>
      </w:tr>
      <w:tr w:rsidR="00EB1642" w:rsidTr="00EA2015">
        <w:trPr>
          <w:cantSplit/>
          <w:trHeight w:val="1134"/>
        </w:trPr>
        <w:tc>
          <w:tcPr>
            <w:tcW w:w="2776" w:type="dxa"/>
            <w:tcBorders>
              <w:top w:val="single" w:sz="4" w:space="0" w:color="auto"/>
              <w:right w:val="nil"/>
            </w:tcBorders>
            <w:vAlign w:val="bottom"/>
          </w:tcPr>
          <w:p w:rsidR="00EB1642" w:rsidRPr="0077261A" w:rsidRDefault="00EB1642" w:rsidP="00EA2015">
            <w:pPr>
              <w:ind w:firstLine="0"/>
              <w:jc w:val="center"/>
            </w:pPr>
            <w:r w:rsidRPr="0077261A">
              <w:t>Tafelpriorität</w:t>
            </w:r>
          </w:p>
        </w:tc>
        <w:tc>
          <w:tcPr>
            <w:tcW w:w="5554" w:type="dxa"/>
            <w:gridSpan w:val="2"/>
            <w:tcBorders>
              <w:top w:val="nil"/>
              <w:left w:val="nil"/>
              <w:bottom w:val="nil"/>
            </w:tcBorders>
            <w:vAlign w:val="bottom"/>
          </w:tcPr>
          <w:p w:rsidR="00EB1642" w:rsidRPr="0077261A" w:rsidRDefault="00EB1642" w:rsidP="00EA2015">
            <w:pPr>
              <w:ind w:firstLine="0"/>
              <w:jc w:val="center"/>
            </w:pPr>
          </w:p>
        </w:tc>
      </w:tr>
    </w:tbl>
    <w:p w:rsidR="00D77ACD" w:rsidRDefault="00D77ACD" w:rsidP="00D77ACD">
      <w:pPr>
        <w:pStyle w:val="Beschriftung"/>
      </w:pPr>
      <w:bookmarkStart w:id="118" w:name="_Ref356462481"/>
      <w:bookmarkStart w:id="119" w:name="_Toc356506702"/>
      <w:r>
        <w:t xml:space="preserve">Tabelle </w:t>
      </w:r>
      <w:fldSimple w:instr=" SEQ Tabelle \* ARABIC ">
        <w:r w:rsidR="003B64E0">
          <w:rPr>
            <w:noProof/>
          </w:rPr>
          <w:t>7</w:t>
        </w:r>
      </w:fldSimple>
      <w:bookmarkEnd w:id="118"/>
      <w:r>
        <w:t>: Einstellung der Gewichtung für die Relationen</w:t>
      </w:r>
      <w:bookmarkEnd w:id="119"/>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er in Kapitel </w:t>
      </w:r>
      <w:r>
        <w:fldChar w:fldCharType="begin"/>
      </w:r>
      <w:r>
        <w:instrText xml:space="preserve"> REF _Ref356461781 \r \h </w:instrText>
      </w:r>
      <w:r>
        <w:fldChar w:fldCharType="separate"/>
      </w:r>
      <w:r w:rsidR="003B64E0">
        <w:t>5</w:t>
      </w:r>
      <w:r>
        <w:fldChar w:fldCharType="end"/>
      </w:r>
      <w:r>
        <w:t xml:space="preserve"> gemacht wurde, </w:t>
      </w:r>
      <w:r w:rsidR="00F0519D">
        <w:t xml:space="preserve">müssen </w:t>
      </w:r>
      <w:r>
        <w:t xml:space="preserve">diese Einstellungen </w:t>
      </w:r>
      <w:r w:rsidR="00F0519D">
        <w:t>bei allen Durchlä</w:t>
      </w:r>
      <w:r w:rsidR="00F0519D">
        <w:t>u</w:t>
      </w:r>
      <w:r w:rsidR="00F0519D">
        <w:t>fen gleich sein</w:t>
      </w:r>
      <w:r>
        <w:t xml:space="preserve">. Details zur Implementierung der Fitnessfunktion, die dieses Verhalten begründen, finden sich in Kapitel </w:t>
      </w:r>
      <w:r>
        <w:fldChar w:fldCharType="begin"/>
      </w:r>
      <w:r>
        <w:instrText xml:space="preserve"> REF _Ref356308485 \r \h </w:instrText>
      </w:r>
      <w:r>
        <w:fldChar w:fldCharType="separate"/>
      </w:r>
      <w:r w:rsidR="003B64E0">
        <w:t>3.3.1</w:t>
      </w:r>
      <w:r>
        <w:fldChar w:fldCharType="end"/>
      </w:r>
      <w:r>
        <w:t>.</w:t>
      </w:r>
    </w:p>
    <w:p w:rsidR="009A6355" w:rsidRDefault="009A6355" w:rsidP="00CE0E4C">
      <w:pPr>
        <w:pStyle w:val="berschrift2"/>
      </w:pPr>
      <w:bookmarkStart w:id="120" w:name="_Toc356506665"/>
      <w:r>
        <w:t>Klassenraum</w:t>
      </w:r>
      <w:bookmarkEnd w:id="99"/>
      <w:bookmarkEnd w:id="120"/>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w:t>
      </w:r>
      <w:r w:rsidR="007B0C6F">
        <w:t>n</w:t>
      </w:r>
      <w:r>
        <w:t>, wird der Unterricht gestört oder die Beiden lenken sich gegenseitig ab).</w:t>
      </w:r>
    </w:p>
    <w:p w:rsidR="00524D7D" w:rsidRDefault="00831BE4" w:rsidP="00EC3324">
      <w:pPr>
        <w:pStyle w:val="StandardnichtHngend"/>
      </w:pPr>
      <w:bookmarkStart w:id="121" w:name="_Toc356309133"/>
      <w:r>
        <w:drawing>
          <wp:inline distT="0" distB="0" distL="0" distR="0" wp14:anchorId="0E974FA6" wp14:editId="5DD73F10">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22" w:name="_Toc356506687"/>
      <w:r w:rsidRPr="008A0211">
        <w:t xml:space="preserve">Abbildung </w:t>
      </w:r>
      <w:fldSimple w:instr=" SEQ Abbildung \* ARABIC ">
        <w:r w:rsidR="003B64E0">
          <w:rPr>
            <w:noProof/>
          </w:rPr>
          <w:t>10</w:t>
        </w:r>
      </w:fldSimple>
      <w:r w:rsidRPr="008A0211">
        <w:t>: Klassenraum mit Tafel, Schülern und einer Legende</w:t>
      </w:r>
      <w:bookmarkEnd w:id="121"/>
      <w:bookmarkEnd w:id="122"/>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3" w:name="_Toc356309122"/>
      <w:bookmarkStart w:id="124" w:name="_Toc356506666"/>
      <w:r>
        <w:t>Relationen der Schüler</w:t>
      </w:r>
      <w:bookmarkEnd w:id="123"/>
      <w:bookmarkEnd w:id="124"/>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3B64E0">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5" w:name="_Ref354502623"/>
      <w:bookmarkStart w:id="126" w:name="_Toc356309134"/>
      <w:r>
        <w:drawing>
          <wp:inline distT="0" distB="0" distL="0" distR="0" wp14:anchorId="259B25A7" wp14:editId="4C002D2B">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7" w:name="_Ref356415597"/>
      <w:bookmarkStart w:id="128" w:name="_Toc356506688"/>
      <w:r>
        <w:t xml:space="preserve">Abbildung </w:t>
      </w:r>
      <w:fldSimple w:instr=" SEQ Abbildung \* ARABIC ">
        <w:r w:rsidR="003B64E0">
          <w:rPr>
            <w:noProof/>
          </w:rPr>
          <w:t>11</w:t>
        </w:r>
      </w:fldSimple>
      <w:bookmarkEnd w:id="125"/>
      <w:bookmarkEnd w:id="127"/>
      <w:r>
        <w:t>: Die Relationen einer Schülerin werden angezeigt.</w:t>
      </w:r>
      <w:bookmarkEnd w:id="126"/>
      <w:bookmarkEnd w:id="128"/>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Über das Mausrad kann nun die Relation verändert werden. Bei einer Drehung des Rads 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9" w:name="_Toc356309123"/>
      <w:bookmarkStart w:id="130" w:name="_Toc356506667"/>
      <w:r>
        <w:t>Relation zur Tafel</w:t>
      </w:r>
      <w:bookmarkEnd w:id="129"/>
      <w:bookmarkEnd w:id="130"/>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3B64E0">
        <w:t xml:space="preserve">Abbildung </w:t>
      </w:r>
      <w:r w:rsidR="003B64E0">
        <w:rPr>
          <w:noProof/>
        </w:rPr>
        <w:t>11</w:t>
      </w:r>
      <w:r>
        <w:fldChar w:fldCharType="end"/>
      </w:r>
      <w:r>
        <w:t xml:space="preserve"> ist die Relation von Lilli zur Tafel </w:t>
      </w:r>
      <w:r w:rsidR="00C612BF">
        <w:t>an der Kante zw</w:t>
      </w:r>
      <w:r w:rsidR="00C612BF">
        <w:t>i</w:t>
      </w:r>
      <w:r w:rsidR="00C612BF">
        <w:t xml:space="preserve">schen ihrem Sitzplatz und der Tafel </w:t>
      </w:r>
      <w:r>
        <w:t xml:space="preserve">zu sehen. Für sie wurde ein Wert von 2 vergeben.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31" w:name="_Toc356309124"/>
      <w:bookmarkStart w:id="132" w:name="_Toc356506668"/>
      <w:r>
        <w:t>Fitness-Funktion</w:t>
      </w:r>
      <w:bookmarkEnd w:id="131"/>
      <w:bookmarkEnd w:id="132"/>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3" w:name="_Toc356309135"/>
      <w:r>
        <w:drawing>
          <wp:inline distT="0" distB="0" distL="0" distR="0" wp14:anchorId="3DD1989F" wp14:editId="2CD8E8F9">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4" w:name="_Ref356388701"/>
      <w:bookmarkStart w:id="135" w:name="_Toc356506689"/>
      <w:r>
        <w:t xml:space="preserve">Abbildung </w:t>
      </w:r>
      <w:fldSimple w:instr=" SEQ Abbildung \* ARABIC ">
        <w:r w:rsidR="003B64E0">
          <w:rPr>
            <w:noProof/>
          </w:rPr>
          <w:t>12</w:t>
        </w:r>
      </w:fldSimple>
      <w:bookmarkEnd w:id="134"/>
      <w:r>
        <w:t>: Verlauf der Fitness und Fitness der aktuellen Repräsentation</w:t>
      </w:r>
      <w:bookmarkEnd w:id="133"/>
      <w:bookmarkEnd w:id="135"/>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3B64E0">
        <w:t xml:space="preserve">Abbildung </w:t>
      </w:r>
      <w:r w:rsidR="003B64E0">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7B0C6F">
        <w:t>In dieser Population ist der beste Sitzplan mit 449 und der schlechtesten mit 82 errechnet worden. Das macht ein Delta von 367.</w:t>
      </w:r>
    </w:p>
    <w:p w:rsidR="002A48D2" w:rsidRDefault="002A48D2" w:rsidP="00616345">
      <w:pPr>
        <w:pStyle w:val="berschrift1"/>
      </w:pPr>
      <w:bookmarkStart w:id="136" w:name="_Toc356309125"/>
      <w:bookmarkStart w:id="137" w:name="_Ref356315308"/>
      <w:bookmarkStart w:id="138" w:name="_Ref356461781"/>
      <w:bookmarkStart w:id="139" w:name="_Toc356506669"/>
      <w:bookmarkStart w:id="140" w:name="_Ref350362087"/>
      <w:r>
        <w:t>Evaluation</w:t>
      </w:r>
      <w:bookmarkEnd w:id="136"/>
      <w:bookmarkEnd w:id="137"/>
      <w:bookmarkEnd w:id="138"/>
      <w:bookmarkEnd w:id="139"/>
    </w:p>
    <w:p w:rsidR="000052C9" w:rsidRDefault="0022734A" w:rsidP="000052C9">
      <w:bookmarkStart w:id="141" w:name="_Toc356309126"/>
      <w:r>
        <w:t>In diesem Abschnitt werden</w:t>
      </w:r>
      <w:r w:rsidR="000052C9">
        <w:t xml:space="preserve"> die </w:t>
      </w:r>
      <w:r w:rsidR="0024118C">
        <w:t>verschieden</w:t>
      </w:r>
      <w:r w:rsidR="00090438">
        <w:t>en</w:t>
      </w:r>
      <w:r w:rsidR="0024118C">
        <w:t xml:space="preserve"> </w:t>
      </w:r>
      <w:r w:rsidR="000052C9">
        <w:t>Parameter an einigen Beispiel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42" w:name="_Ref356460681"/>
      <w:bookmarkStart w:id="143" w:name="_Toc356506670"/>
      <w:r>
        <w:t>Mutation durch Swap</w:t>
      </w:r>
      <w:bookmarkEnd w:id="142"/>
      <w:bookmarkEnd w:id="143"/>
    </w:p>
    <w:p w:rsidR="007D04EC"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7D04EC">
        <w:t>Daher soll nun u</w:t>
      </w:r>
      <w:r w:rsidR="003F3201">
        <w:t>ntersucht werden</w:t>
      </w:r>
      <w:r w:rsidR="007D04EC">
        <w:t>,</w:t>
      </w:r>
      <w:r w:rsidR="003F3201">
        <w:t xml:space="preserve">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3B64E0">
        <w:t xml:space="preserve">Tabelle </w:t>
      </w:r>
      <w:r w:rsidR="003B64E0">
        <w:rPr>
          <w:noProof/>
        </w:rPr>
        <w:t>8</w:t>
      </w:r>
      <w:r w:rsidR="003F3201">
        <w:fldChar w:fldCharType="end"/>
      </w:r>
      <w:r w:rsidR="003F3201">
        <w:t>.</w:t>
      </w:r>
    </w:p>
    <w:p w:rsidR="007D04EC" w:rsidRDefault="007D04EC">
      <w:pPr>
        <w:spacing w:after="200"/>
        <w:ind w:firstLine="0"/>
        <w:jc w:val="left"/>
      </w:pPr>
      <w:r>
        <w:br w:type="page"/>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C522D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4" w:name="_Ref356394870"/>
      <w:bookmarkStart w:id="145" w:name="_Toc356506703"/>
      <w:r>
        <w:t xml:space="preserve">Tabelle </w:t>
      </w:r>
      <w:fldSimple w:instr=" SEQ Tabelle \* ARABIC ">
        <w:r w:rsidR="003B64E0">
          <w:rPr>
            <w:noProof/>
          </w:rPr>
          <w:t>8</w:t>
        </w:r>
      </w:fldSimple>
      <w:bookmarkEnd w:id="144"/>
      <w:r>
        <w:t xml:space="preserve">: Evaluation – Parameter: Wie viele Swaps </w:t>
      </w:r>
      <w:r w:rsidR="00C2114A">
        <w:t>je</w:t>
      </w:r>
      <w:r>
        <w:t xml:space="preserve"> Nachkomme</w:t>
      </w:r>
      <w:r w:rsidR="00C2114A">
        <w:t>n</w:t>
      </w:r>
      <w:r>
        <w:t>?</w:t>
      </w:r>
      <w:bookmarkEnd w:id="145"/>
    </w:p>
    <w:p w:rsidR="001E2A13" w:rsidRDefault="001E2A13" w:rsidP="001E2A13">
      <w:pPr>
        <w:rPr>
          <w:noProof/>
          <w:lang w:eastAsia="de-DE"/>
        </w:rPr>
      </w:pPr>
    </w:p>
    <w:p w:rsidR="001E2A13" w:rsidRDefault="001E2A13" w:rsidP="00994B73">
      <w:pPr>
        <w:pStyle w:val="StandardnichtHngend"/>
      </w:pPr>
      <w:r>
        <w:drawing>
          <wp:inline distT="0" distB="0" distL="0" distR="0" wp14:anchorId="186E70CD" wp14:editId="5FEA21DE">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6" w:name="_Toc356506690"/>
      <w:r>
        <w:t xml:space="preserve">Abbildung </w:t>
      </w:r>
      <w:fldSimple w:instr=" SEQ Abbildung \* ARABIC ">
        <w:r w:rsidR="003B64E0">
          <w:rPr>
            <w:noProof/>
          </w:rPr>
          <w:t>13</w:t>
        </w:r>
      </w:fldSimple>
      <w:r>
        <w:t xml:space="preserve">: Wie viele Swaps </w:t>
      </w:r>
      <w:r w:rsidR="00C2114A">
        <w:t>je</w:t>
      </w:r>
      <w:r>
        <w:t xml:space="preserve"> Nachkommen</w:t>
      </w:r>
      <w:bookmarkEnd w:id="146"/>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w:t>
      </w:r>
      <w:r w:rsidR="007D04EC">
        <w:t>Mit nur einem Swap je Nachkommen</w:t>
      </w:r>
      <w:r w:rsidR="00B16D0B">
        <w:t xml:space="preserve">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7" w:name="_Ref356461057"/>
      <w:bookmarkStart w:id="148" w:name="_Toc356506671"/>
      <w:r>
        <w:t>Mutation durch Inversion</w:t>
      </w:r>
      <w:bookmarkEnd w:id="147"/>
      <w:bookmarkEnd w:id="148"/>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9" w:name="_Toc356506704"/>
      <w:r>
        <w:t xml:space="preserve">Tabelle </w:t>
      </w:r>
      <w:fldSimple w:instr=" SEQ Tabelle \* ARABIC ">
        <w:r w:rsidR="003B64E0">
          <w:rPr>
            <w:noProof/>
          </w:rPr>
          <w:t>9</w:t>
        </w:r>
      </w:fldSimple>
      <w:r>
        <w:t xml:space="preserve">: Evaluation – Parameter: Wie viele Inversionen </w:t>
      </w:r>
      <w:r w:rsidR="00C2114A">
        <w:t>je</w:t>
      </w:r>
      <w:r>
        <w:t xml:space="preserve"> Nachkomme</w:t>
      </w:r>
      <w:r w:rsidR="00C2114A">
        <w:t>n</w:t>
      </w:r>
      <w:r>
        <w:t>?</w:t>
      </w:r>
      <w:bookmarkEnd w:id="149"/>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342220BC" wp14:editId="1C4E9308">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50" w:name="_Toc356506691"/>
      <w:r>
        <w:t xml:space="preserve">Abbildung </w:t>
      </w:r>
      <w:fldSimple w:instr=" SEQ Abbildung \* ARABIC ">
        <w:r w:rsidR="003B64E0">
          <w:rPr>
            <w:noProof/>
          </w:rPr>
          <w:t>14</w:t>
        </w:r>
      </w:fldSimple>
      <w:r>
        <w:t>: Wie viele Inversionen</w:t>
      </w:r>
      <w:r w:rsidR="00C2114A">
        <w:t xml:space="preserve"> je</w:t>
      </w:r>
      <w:r>
        <w:t xml:space="preserve"> </w:t>
      </w:r>
      <w:r w:rsidR="00C2114A">
        <w:t>Nachkomme</w:t>
      </w:r>
      <w:r w:rsidR="00E00490">
        <w:t>n</w:t>
      </w:r>
      <w:r>
        <w:t>?</w:t>
      </w:r>
      <w:bookmarkEnd w:id="150"/>
    </w:p>
    <w:p w:rsidR="005D4209" w:rsidRPr="005D4209" w:rsidRDefault="00B779CC" w:rsidP="005D4209">
      <w:r>
        <w:t xml:space="preserve">Da die Ergebnisse für eine Inversion fast identisch mit den Ergebnissen für </w:t>
      </w:r>
      <w:r w:rsidR="006E0D83">
        <w:t>2</w:t>
      </w:r>
      <w:r>
        <w:t xml:space="preserve"> oder mehr Inversionen sind, empfiehlt es</w:t>
      </w:r>
      <w:r w:rsidR="007D04EC">
        <w:t xml:space="preserve"> sich diesen Wert aus Effizien</w:t>
      </w:r>
      <w:r w:rsidR="007D04EC">
        <w:t>z</w:t>
      </w:r>
      <w:r w:rsidR="007D04EC">
        <w:t>g</w:t>
      </w:r>
      <w:r>
        <w:t xml:space="preserve">ründen auf </w:t>
      </w:r>
      <w:r w:rsidR="006E0D83">
        <w:t>1</w:t>
      </w:r>
      <w:r>
        <w:t xml:space="preserve"> zu </w:t>
      </w:r>
      <w:r w:rsidR="00BC6A40">
        <w:t>setzen</w:t>
      </w:r>
      <w:r>
        <w:t>.</w:t>
      </w:r>
    </w:p>
    <w:p w:rsidR="000052C9" w:rsidRDefault="009D543B" w:rsidP="00D727A8">
      <w:pPr>
        <w:pStyle w:val="berschrift2"/>
      </w:pPr>
      <w:bookmarkStart w:id="151" w:name="_Toc356506672"/>
      <w:r>
        <w:t xml:space="preserve">Auswahl der </w:t>
      </w:r>
      <w:r w:rsidR="000052C9">
        <w:t>Mutationsoperatoren</w:t>
      </w:r>
      <w:bookmarkEnd w:id="151"/>
    </w:p>
    <w:p w:rsidR="000900BF"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3B64E0">
        <w:t xml:space="preserve">Tabelle </w:t>
      </w:r>
      <w:r w:rsidR="003B64E0">
        <w:rPr>
          <w:noProof/>
        </w:rPr>
        <w:t>10</w:t>
      </w:r>
      <w:r w:rsidR="00A7450D">
        <w:fldChar w:fldCharType="end"/>
      </w:r>
      <w:r w:rsidR="0042210A">
        <w:t xml:space="preserve"> eingestellt.</w:t>
      </w:r>
    </w:p>
    <w:p w:rsidR="000900BF" w:rsidRDefault="000900BF">
      <w:pPr>
        <w:spacing w:after="200"/>
        <w:ind w:firstLine="0"/>
        <w:jc w:val="left"/>
      </w:pPr>
      <w:r>
        <w:br w:type="page"/>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52" w:name="_Ref356389560"/>
      <w:bookmarkStart w:id="153" w:name="_Toc356506705"/>
      <w:r>
        <w:t xml:space="preserve">Tabelle </w:t>
      </w:r>
      <w:fldSimple w:instr=" SEQ Tabelle \* ARABIC ">
        <w:r w:rsidR="003B64E0">
          <w:rPr>
            <w:noProof/>
          </w:rPr>
          <w:t>10</w:t>
        </w:r>
      </w:fldSimple>
      <w:bookmarkEnd w:id="152"/>
      <w:r>
        <w:t xml:space="preserve">: </w:t>
      </w:r>
      <w:r w:rsidR="006E49A2">
        <w:t>Evaluation</w:t>
      </w:r>
      <w:r w:rsidR="003F3201">
        <w:t xml:space="preserve"> – Parameter</w:t>
      </w:r>
      <w:r w:rsidR="006E49A2">
        <w:t>: Wird Swap benötigt?</w:t>
      </w:r>
      <w:bookmarkEnd w:id="153"/>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3B64E0">
        <w:t xml:space="preserve">Abbildung </w:t>
      </w:r>
      <w:r w:rsidR="003B64E0">
        <w:rPr>
          <w:noProof/>
        </w:rPr>
        <w:t>15</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drawing>
          <wp:inline distT="0" distB="0" distL="0" distR="0" wp14:anchorId="0D6B5F5E" wp14:editId="6B365B3C">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4" w:name="_Ref356390889"/>
      <w:bookmarkStart w:id="155" w:name="_Toc356506692"/>
      <w:r>
        <w:t xml:space="preserve">Abbildung </w:t>
      </w:r>
      <w:fldSimple w:instr=" SEQ Abbildung \* ARABIC ">
        <w:r w:rsidR="003B64E0">
          <w:rPr>
            <w:noProof/>
          </w:rPr>
          <w:t>15</w:t>
        </w:r>
      </w:fldSimple>
      <w:bookmarkEnd w:id="154"/>
      <w:r>
        <w:t xml:space="preserve">: </w:t>
      </w:r>
      <w:r w:rsidR="00433FA4">
        <w:t>Wird Swap benötigt?</w:t>
      </w:r>
      <w:bookmarkEnd w:id="155"/>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w:t>
      </w:r>
      <w:r w:rsidR="00BF32E5">
        <w:t>n</w:t>
      </w:r>
      <w:r w:rsidR="00BF32E5">
        <w:t>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365CC2"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3B64E0">
        <w:t xml:space="preserve">Tabelle </w:t>
      </w:r>
      <w:r w:rsidR="003B64E0">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6" w:name="_Ref356392704"/>
      <w:bookmarkStart w:id="157" w:name="_Toc356506706"/>
      <w:r>
        <w:t xml:space="preserve">Tabelle </w:t>
      </w:r>
      <w:fldSimple w:instr=" SEQ Tabelle \* ARABIC ">
        <w:r w:rsidR="003B64E0">
          <w:rPr>
            <w:noProof/>
          </w:rPr>
          <w:t>11</w:t>
        </w:r>
      </w:fldSimple>
      <w:bookmarkEnd w:id="156"/>
      <w:r>
        <w:t xml:space="preserve">: </w:t>
      </w:r>
      <w:r w:rsidR="006E49A2">
        <w:t>Evaluation</w:t>
      </w:r>
      <w:r w:rsidR="003F3201">
        <w:t xml:space="preserve"> – Parameter</w:t>
      </w:r>
      <w:r w:rsidR="006E49A2">
        <w:t>: Wird Inversion benötigt?</w:t>
      </w:r>
      <w:bookmarkEnd w:id="157"/>
    </w:p>
    <w:p w:rsidR="000B504F" w:rsidRPr="000B504F" w:rsidRDefault="00433FA4" w:rsidP="000B504F">
      <w:r>
        <w:t xml:space="preserve">Hier fällt das Ergebnis deutlich knapper aus. Die </w:t>
      </w:r>
      <w:r w:rsidR="006036ED">
        <w:fldChar w:fldCharType="begin"/>
      </w:r>
      <w:r w:rsidR="006036ED">
        <w:instrText xml:space="preserve"> REF _Ref356394208 \h </w:instrText>
      </w:r>
      <w:r w:rsidR="006036ED">
        <w:fldChar w:fldCharType="separate"/>
      </w:r>
      <w:r w:rsidR="003B64E0">
        <w:t xml:space="preserve">Abbildung </w:t>
      </w:r>
      <w:r w:rsidR="003B64E0">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1F56EE95" wp14:editId="650B7F40">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8" w:name="_Ref356394208"/>
      <w:bookmarkStart w:id="159" w:name="_Ref356393079"/>
      <w:bookmarkStart w:id="160" w:name="_Toc356506693"/>
      <w:r>
        <w:t xml:space="preserve">Abbildung </w:t>
      </w:r>
      <w:fldSimple w:instr=" SEQ Abbildung \* ARABIC ">
        <w:r w:rsidR="003B64E0">
          <w:rPr>
            <w:noProof/>
          </w:rPr>
          <w:t>16</w:t>
        </w:r>
      </w:fldSimple>
      <w:bookmarkEnd w:id="158"/>
      <w:r>
        <w:t>: Wird Inversion benötigt?</w:t>
      </w:r>
      <w:bookmarkEnd w:id="159"/>
      <w:bookmarkEnd w:id="160"/>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w:t>
      </w:r>
      <w:proofErr w:type="spellStart"/>
      <w:r>
        <w:t>Swap+Inversion</w:t>
      </w:r>
      <w:proofErr w:type="spellEnd"/>
      <w:r>
        <w:t xml:space="preserve"> liegt jedoch etwa 19 Punkte über der Variante ohne Inversion.</w:t>
      </w:r>
    </w:p>
    <w:p w:rsidR="00365CC2" w:rsidRDefault="001F5423" w:rsidP="000900BF">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3B64E0">
        <w:t xml:space="preserve">Tabelle </w:t>
      </w:r>
      <w:r w:rsidR="003B64E0">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2C3BF5">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2C3BF5">
              <w:t>423,6</w:t>
            </w:r>
            <w:r>
              <w:fldChar w:fldCharType="end"/>
            </w:r>
          </w:p>
        </w:tc>
      </w:tr>
    </w:tbl>
    <w:p w:rsidR="0086528B" w:rsidRPr="000960C9" w:rsidRDefault="0086528B" w:rsidP="0086528B">
      <w:pPr>
        <w:pStyle w:val="Beschriftung"/>
        <w:rPr>
          <w:vanish/>
        </w:rPr>
      </w:pPr>
      <w:bookmarkStart w:id="161" w:name="_Ref356394242"/>
      <w:bookmarkStart w:id="162" w:name="_Ref356394175"/>
      <w:bookmarkStart w:id="163" w:name="_Toc356506707"/>
      <w:r>
        <w:t xml:space="preserve">Tabelle </w:t>
      </w:r>
      <w:fldSimple w:instr=" SEQ Tabelle \* ARABIC ">
        <w:r w:rsidR="003B64E0">
          <w:rPr>
            <w:noProof/>
          </w:rPr>
          <w:t>12</w:t>
        </w:r>
      </w:fldSimple>
      <w:bookmarkEnd w:id="161"/>
      <w:r>
        <w:t>: Vergleich Swap mit und ohne Inversion nach 10 Durchläufen</w:t>
      </w:r>
      <w:bookmarkEnd w:id="162"/>
      <w:bookmarkEnd w:id="163"/>
      <w:r w:rsidRPr="00433FA4">
        <w:rPr>
          <w:vanish/>
        </w:rPr>
        <w:t xml:space="preserve"> </w:t>
      </w:r>
    </w:p>
    <w:p w:rsidR="006269DF" w:rsidRDefault="0086528B" w:rsidP="0086528B">
      <w:pPr>
        <w:pStyle w:val="Beschriftung"/>
      </w:pPr>
      <w:r w:rsidRPr="000960C9">
        <w:t xml:space="preserve"> -</w:t>
      </w:r>
      <w:r>
        <w:t xml:space="preserve"> Im Mittel sind die </w:t>
      </w:r>
      <w:proofErr w:type="spellStart"/>
      <w:r>
        <w:t>Swapmutationen</w:t>
      </w:r>
      <w:proofErr w:type="spellEnd"/>
      <w:r>
        <w:t xml:space="preserve"> in Kombination mit der Inversion ca. 5 Punkte besser. Es gibt jedoch auch Fälle in denen das Ergebnis ohne Inversion besser ist.</w:t>
      </w:r>
    </w:p>
    <w:p w:rsidR="006A1C38" w:rsidRDefault="006A1C38" w:rsidP="006A1C38">
      <w:r>
        <w:t xml:space="preserve">Offensichtlich kommt man nur mit der </w:t>
      </w:r>
      <w:proofErr w:type="spellStart"/>
      <w:r>
        <w:t>Swapmutation</w:t>
      </w:r>
      <w:proofErr w:type="spellEnd"/>
      <w:r>
        <w:t xml:space="preserve">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4" w:name="_Toc356506673"/>
      <w:r w:rsidRPr="00596AB4">
        <w:t>Strategien</w:t>
      </w:r>
      <w:bookmarkEnd w:id="164"/>
    </w:p>
    <w:p w:rsidR="00053525" w:rsidRPr="00596AB4" w:rsidRDefault="00596AB4" w:rsidP="00E63998">
      <w:r>
        <w:t xml:space="preserve">Zur Erstellung der Population stehen </w:t>
      </w:r>
      <w:r w:rsidR="00053525">
        <w:t xml:space="preserve">zwei Strategien zur Auswahl, die beide in Kapitel </w:t>
      </w:r>
      <w:r w:rsidR="00053525">
        <w:fldChar w:fldCharType="begin"/>
      </w:r>
      <w:r w:rsidR="00053525">
        <w:instrText xml:space="preserve"> REF _Ref356462665 \r \h </w:instrText>
      </w:r>
      <w:r w:rsidR="00053525">
        <w:fldChar w:fldCharType="separate"/>
      </w:r>
      <w:r w:rsidR="003B64E0">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0900BF"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3B64E0">
        <w:t xml:space="preserve">Tabelle </w:t>
      </w:r>
      <w:r w:rsidR="003B64E0">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5" w:name="_Toc356506708"/>
      <w:r>
        <w:t xml:space="preserve">Tabelle </w:t>
      </w:r>
      <w:fldSimple w:instr=" SEQ Tabelle \* ARABIC ">
        <w:r w:rsidR="003B64E0">
          <w:rPr>
            <w:noProof/>
          </w:rPr>
          <w:t>13</w:t>
        </w:r>
      </w:fldSimple>
      <w:r>
        <w:t>: Evaluation –</w:t>
      </w:r>
      <w:r w:rsidR="00D65A9F">
        <w:t xml:space="preserve"> Parameter zum Vergleich zwischen</w:t>
      </w:r>
      <w:r>
        <w:t xml:space="preserve"> </w:t>
      </w:r>
      <w:r w:rsidR="00D65A9F">
        <w:t>+-Strategie und ,-Strategie</w:t>
      </w:r>
      <w:bookmarkEnd w:id="165"/>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w:t>
      </w:r>
      <w:proofErr w:type="gramStart"/>
      <w:r w:rsidR="0021193D">
        <w:t>die ,-</w:t>
      </w:r>
      <w:proofErr w:type="gramEnd"/>
      <w:r w:rsidR="0021193D">
        <w:t>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3B64E0" w:rsidRPr="005C0387">
        <w:t xml:space="preserve">Abbildung </w:t>
      </w:r>
      <w:r w:rsidR="003B64E0">
        <w:rPr>
          <w:noProof/>
        </w:rPr>
        <w:t>17</w:t>
      </w:r>
      <w:r w:rsidR="009F5A49">
        <w:fldChar w:fldCharType="end"/>
      </w:r>
      <w:r w:rsidR="0021193D">
        <w:t xml:space="preserve"> zu sehen ist.</w:t>
      </w:r>
    </w:p>
    <w:p w:rsidR="00D65A9F" w:rsidRPr="005C0387" w:rsidRDefault="005C0387" w:rsidP="00CF6316">
      <w:pPr>
        <w:pStyle w:val="StandardnichtHngend"/>
      </w:pPr>
      <w:r w:rsidRPr="005C0387">
        <w:drawing>
          <wp:inline distT="0" distB="0" distL="0" distR="0" wp14:anchorId="051DB224" wp14:editId="5F47B42B">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6" w:name="_Ref356465246"/>
      <w:bookmarkStart w:id="167" w:name="_Toc356506694"/>
      <w:r w:rsidRPr="005C0387">
        <w:t xml:space="preserve">Abbildung </w:t>
      </w:r>
      <w:fldSimple w:instr=" SEQ Abbildung \* ARABIC ">
        <w:r w:rsidR="003B64E0">
          <w:rPr>
            <w:noProof/>
          </w:rPr>
          <w:t>17</w:t>
        </w:r>
      </w:fldSimple>
      <w:bookmarkEnd w:id="166"/>
      <w:r w:rsidRPr="005C0387">
        <w:t>: Evaluation</w:t>
      </w:r>
      <w:r w:rsidR="00EE75A2">
        <w:t xml:space="preserve"> - </w:t>
      </w:r>
      <w:r w:rsidRPr="005C0387">
        <w:t>Vergleich zwischen +-Strategie und ,-Strategie</w:t>
      </w:r>
      <w:bookmarkEnd w:id="167"/>
    </w:p>
    <w:p w:rsidR="00D65A9F" w:rsidRDefault="00CF6316" w:rsidP="00EE75A2">
      <w:pPr>
        <w:pStyle w:val="Beschriftung"/>
      </w:pPr>
      <w:r>
        <w:t xml:space="preserve">. Erst nach ca. 140 Generation kann </w:t>
      </w:r>
      <w:proofErr w:type="gramStart"/>
      <w:r>
        <w:t>die ,-</w:t>
      </w:r>
      <w:proofErr w:type="gramEnd"/>
      <w:r>
        <w:t>Strategie eine Verbesserung erreichen.</w:t>
      </w:r>
    </w:p>
    <w:p w:rsidR="00CF6316" w:rsidRPr="00CF6316" w:rsidRDefault="00CF6316" w:rsidP="00CF6316">
      <w:proofErr w:type="gramStart"/>
      <w:r>
        <w:t>Die ,-</w:t>
      </w:r>
      <w:proofErr w:type="gramEnd"/>
      <w:r>
        <w:t xml:space="preserve">Strategie erreicht in diesem Beispiel einen Höchstwert von 443, während die +-Strategie auf 434 bleibt. Eine </w:t>
      </w:r>
      <w:r w:rsidR="000A2B1C">
        <w:t>e</w:t>
      </w:r>
      <w:r>
        <w:t>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w:t>
      </w:r>
      <w:proofErr w:type="gramStart"/>
      <w:r>
        <w:t>die ,-</w:t>
      </w:r>
      <w:proofErr w:type="gramEnd"/>
      <w:r>
        <w:t xml:space="preserve">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8" w:name="_Toc356506674"/>
      <w:r w:rsidRPr="001A4906">
        <w:t>Selektion</w:t>
      </w:r>
      <w:bookmarkEnd w:id="168"/>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3B64E0">
        <w:t>2.5</w:t>
      </w:r>
      <w:r>
        <w:fldChar w:fldCharType="end"/>
      </w:r>
      <w:r>
        <w:t xml:space="preserve"> beschrieben. Hier soll es nun darum gehe</w:t>
      </w:r>
      <w:r w:rsidR="000A2B1C">
        <w:t>n</w:t>
      </w:r>
      <w:r>
        <w:t>, welche der drei Möglichkeiten die besten Ergebnisse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proofErr w:type="spellStart"/>
      <w:r>
        <w:t>Tournament</w:t>
      </w:r>
      <w:proofErr w:type="spellEnd"/>
    </w:p>
    <w:p w:rsidR="00C522D0" w:rsidRDefault="00263B7F" w:rsidP="00263B7F">
      <w:r>
        <w:t>Dazu wurde der EA</w:t>
      </w:r>
      <w:r w:rsidR="000A2B1C">
        <w:t>,</w:t>
      </w:r>
      <w:r>
        <w:t xml:space="preserve"> wie in </w:t>
      </w:r>
      <w:r w:rsidR="004D56DE">
        <w:fldChar w:fldCharType="begin"/>
      </w:r>
      <w:r w:rsidR="004D56DE">
        <w:instrText xml:space="preserve"> REF _Ref356470680 \h </w:instrText>
      </w:r>
      <w:r w:rsidR="004D56DE">
        <w:fldChar w:fldCharType="separate"/>
      </w:r>
      <w:r w:rsidR="003B64E0">
        <w:t xml:space="preserve">Tabelle </w:t>
      </w:r>
      <w:r w:rsidR="003B64E0">
        <w:rPr>
          <w:noProof/>
        </w:rPr>
        <w:t>14</w:t>
      </w:r>
      <w:r w:rsidR="004D56DE">
        <w:fldChar w:fldCharType="end"/>
      </w:r>
      <w:r>
        <w:t xml:space="preserve"> dargestellt</w:t>
      </w:r>
      <w:r w:rsidR="000A2B1C">
        <w:t>,</w:t>
      </w:r>
      <w:r>
        <w:t xml:space="preserve"> parametrisiert.</w:t>
      </w:r>
    </w:p>
    <w:p w:rsidR="00C522D0" w:rsidRDefault="00C522D0">
      <w:pPr>
        <w:spacing w:after="200"/>
        <w:ind w:firstLine="0"/>
        <w:jc w:val="left"/>
      </w:pPr>
      <w:r>
        <w:br w:type="page"/>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1548"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8F2A50" w:rsidP="000301AD">
            <w:pPr>
              <w:pStyle w:val="StandardnichtHngend"/>
              <w:cnfStyle w:val="000000000000" w:firstRow="0" w:lastRow="0" w:firstColumn="0" w:lastColumn="0" w:oddVBand="0" w:evenVBand="0" w:oddHBand="0" w:evenHBand="0" w:firstRowFirstColumn="0" w:firstRowLastColumn="0" w:lastRowFirstColumn="0" w:lastRowLastColumn="0"/>
            </w:pPr>
            <w:r>
              <w:t>11</w:t>
            </w:r>
          </w:p>
        </w:tc>
      </w:tr>
    </w:tbl>
    <w:p w:rsidR="004E28A2" w:rsidRDefault="004D56DE" w:rsidP="004E28A2">
      <w:pPr>
        <w:pStyle w:val="Beschriftung"/>
      </w:pPr>
      <w:bookmarkStart w:id="169" w:name="_Ref356470680"/>
      <w:bookmarkStart w:id="170" w:name="_Toc356506709"/>
      <w:r>
        <w:t xml:space="preserve">Tabelle </w:t>
      </w:r>
      <w:fldSimple w:instr=" SEQ Tabelle \* ARABIC ">
        <w:r w:rsidR="003B64E0">
          <w:rPr>
            <w:noProof/>
          </w:rPr>
          <w:t>14</w:t>
        </w:r>
      </w:fldSimple>
      <w:bookmarkEnd w:id="169"/>
      <w:r>
        <w:t xml:space="preserve">: Evaluation - Parameter: Best-N- vs. Rank- vs. </w:t>
      </w:r>
      <w:proofErr w:type="spellStart"/>
      <w:r>
        <w:t>Tournament</w:t>
      </w:r>
      <w:proofErr w:type="spellEnd"/>
      <w:r>
        <w:t>-Selektion</w:t>
      </w:r>
      <w:bookmarkStart w:id="171" w:name="_Ref356459292"/>
      <w:bookmarkEnd w:id="170"/>
    </w:p>
    <w:p w:rsidR="008F2A50" w:rsidRDefault="008F2A50" w:rsidP="008F2A50">
      <w:pPr>
        <w:pStyle w:val="StandardnichtHngend"/>
        <w:rPr>
          <w:lang w:eastAsia="en-US"/>
        </w:rPr>
      </w:pPr>
      <w:r>
        <w:drawing>
          <wp:inline distT="0" distB="0" distL="0" distR="0" wp14:anchorId="5CD7AC16" wp14:editId="58F1B95C">
            <wp:extent cx="4859655" cy="132029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755" t="71566" r="744" b="1917"/>
                    <a:stretch/>
                  </pic:blipFill>
                  <pic:spPr bwMode="auto">
                    <a:xfrm>
                      <a:off x="0" y="0"/>
                      <a:ext cx="4859655" cy="1320299"/>
                    </a:xfrm>
                    <a:prstGeom prst="rect">
                      <a:avLst/>
                    </a:prstGeom>
                    <a:ln>
                      <a:noFill/>
                    </a:ln>
                    <a:extLst>
                      <a:ext uri="{53640926-AAD7-44D8-BBD7-CCE9431645EC}">
                        <a14:shadowObscured xmlns:a14="http://schemas.microsoft.com/office/drawing/2010/main"/>
                      </a:ext>
                    </a:extLst>
                  </pic:spPr>
                </pic:pic>
              </a:graphicData>
            </a:graphic>
          </wp:inline>
        </w:drawing>
      </w:r>
    </w:p>
    <w:p w:rsidR="008F2A50" w:rsidRDefault="008F2A50" w:rsidP="008F2A50">
      <w:pPr>
        <w:pStyle w:val="Beschriftung"/>
      </w:pPr>
      <w:bookmarkStart w:id="172" w:name="_Toc356506695"/>
      <w:r>
        <w:t xml:space="preserve">Abbildung </w:t>
      </w:r>
      <w:fldSimple w:instr=" SEQ Abbildung \* ARABIC ">
        <w:r w:rsidR="003B64E0">
          <w:rPr>
            <w:noProof/>
          </w:rPr>
          <w:t>18</w:t>
        </w:r>
      </w:fldSimple>
      <w:r>
        <w:t xml:space="preserve">: Evaluation - Vergleich Best-N-, Rank- und </w:t>
      </w:r>
      <w:proofErr w:type="spellStart"/>
      <w:r>
        <w:t>Tournament</w:t>
      </w:r>
      <w:proofErr w:type="spellEnd"/>
      <w:r>
        <w:t>-Selektion</w:t>
      </w:r>
      <w:bookmarkEnd w:id="172"/>
    </w:p>
    <w:p w:rsidR="008F2A50" w:rsidRDefault="008F2A50" w:rsidP="008F2A50">
      <w:r>
        <w:t xml:space="preserve">Das Ergebnis für </w:t>
      </w:r>
      <w:proofErr w:type="spellStart"/>
      <w:r>
        <w:t>Tournament</w:t>
      </w:r>
      <w:proofErr w:type="spellEnd"/>
      <w:r>
        <w:t xml:space="preserve"> fällt deutlich aus: Ist der Auswahlbereich zu klein, dann ist das Ergebnis, wie hier, sehr zufällig. Wenn der Auswahlb</w:t>
      </w:r>
      <w:r>
        <w:t>e</w:t>
      </w:r>
      <w:r>
        <w:t xml:space="preserve">reich zu groß ist, verhält es sich wie eine </w:t>
      </w:r>
      <w:proofErr w:type="gramStart"/>
      <w:r>
        <w:t>normale ,-</w:t>
      </w:r>
      <w:proofErr w:type="gramEnd"/>
      <w:r>
        <w:t>Strategie mit einer sehr kleiner Population.</w:t>
      </w:r>
    </w:p>
    <w:p w:rsidR="008F2A50" w:rsidRPr="008F2A50" w:rsidRDefault="008F2A50" w:rsidP="008F2A50">
      <w:r>
        <w:t>Die beiden anderen Varianten (Rank und Best-N) liegen etwa auf gle</w:t>
      </w:r>
      <w:r>
        <w:t>i</w:t>
      </w:r>
      <w:r>
        <w:t>cher Höhe. Dass die normale Best-N-Selektion nach 1500 Generationen noch einen Sprung macht, muss nicht immer so sein.</w:t>
      </w:r>
    </w:p>
    <w:p w:rsidR="009B7A14" w:rsidRDefault="004E28A2" w:rsidP="00D727A8">
      <w:pPr>
        <w:pStyle w:val="berschrift1"/>
      </w:pPr>
      <w:r>
        <w:t xml:space="preserve"> </w:t>
      </w:r>
      <w:bookmarkStart w:id="173" w:name="_Toc356506675"/>
      <w:bookmarkStart w:id="174" w:name="_Ref356506713"/>
      <w:r w:rsidR="0052074C">
        <w:t>Zusammenfassung und Ausblick</w:t>
      </w:r>
      <w:bookmarkEnd w:id="140"/>
      <w:bookmarkEnd w:id="141"/>
      <w:bookmarkEnd w:id="171"/>
      <w:bookmarkEnd w:id="173"/>
      <w:bookmarkEnd w:id="174"/>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3B64E0">
        <w:t>2</w:t>
      </w:r>
      <w:r>
        <w:fldChar w:fldCharType="end"/>
      </w:r>
      <w:r>
        <w:t xml:space="preserve"> und </w:t>
      </w:r>
      <w:r>
        <w:fldChar w:fldCharType="begin"/>
      </w:r>
      <w:r>
        <w:instrText xml:space="preserve"> REF _Ref350362014 \r \h </w:instrText>
      </w:r>
      <w:r>
        <w:fldChar w:fldCharType="separate"/>
      </w:r>
      <w:r w:rsidR="003B64E0">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3B64E0">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3B64E0">
        <w:t>5</w:t>
      </w:r>
      <w:r w:rsidR="00487B56">
        <w:fldChar w:fldCharType="end"/>
      </w:r>
      <w:r w:rsidR="00487B56">
        <w:t xml:space="preserve"> zeigt</w:t>
      </w:r>
      <w:r w:rsidR="008E1F26">
        <w:t>e</w:t>
      </w:r>
      <w:r w:rsidR="00487B56">
        <w:t>, dass die gestellte Au</w:t>
      </w:r>
      <w:r w:rsidR="00487B56">
        <w:t>f</w:t>
      </w:r>
      <w:r w:rsidR="00487B56">
        <w:t>gabe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5" w:name="_Toc356309128"/>
      <w:bookmarkStart w:id="176" w:name="_Toc356506676"/>
      <w:r>
        <w:t>Verbesserungsmöglichkeiten</w:t>
      </w:r>
      <w:bookmarkEnd w:id="175"/>
      <w:bookmarkEnd w:id="176"/>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w:t>
      </w:r>
      <w:r w:rsidR="008E1F26">
        <w:t xml:space="preserve"> </w:t>
      </w:r>
      <w:r w:rsidR="000A45E5">
        <w:t xml:space="preserve">Version </w:t>
      </w:r>
      <w:r w:rsidR="008E1F26">
        <w:t xml:space="preserve">0.3.5 </w:t>
      </w:r>
      <w:r w:rsidR="000A45E5">
        <w:t>noch eingebaut.</w:t>
      </w:r>
    </w:p>
    <w:p w:rsidR="00570E08" w:rsidRDefault="00C22B97" w:rsidP="00D2090B">
      <w:r>
        <w:t>Die höchste Leistung, die mit heutigen handelsüblichen Rechnern mö</w:t>
      </w:r>
      <w:r>
        <w:t>g</w:t>
      </w:r>
      <w:r>
        <w:t xml:space="preserve">lichst ist, stellt die Verwendung der Grafikkarte dar. Sie ist, im Gegensatz zu der CPU, genau auf die parallele Berechnung ausgelegt. Eine Untersuchung dazu wird gerade von Andreas </w:t>
      </w:r>
      <w:proofErr w:type="spellStart"/>
      <w:r>
        <w:t>Bartschat</w:t>
      </w:r>
      <w:proofErr w:type="spellEnd"/>
      <w:r>
        <w:t xml:space="preserve"> im Rahmen seiner Studienarbeit vo</w:t>
      </w:r>
      <w:r>
        <w:t>r</w:t>
      </w:r>
      <w:r>
        <w:t>genommen.</w:t>
      </w:r>
    </w:p>
    <w:p w:rsidR="000E0B24" w:rsidRDefault="000E0B24" w:rsidP="000E0B24">
      <w:pPr>
        <w:pStyle w:val="berschrift2"/>
      </w:pPr>
      <w:bookmarkStart w:id="177" w:name="_Toc356506677"/>
      <w:r>
        <w:t>Fazit</w:t>
      </w:r>
      <w:bookmarkEnd w:id="177"/>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r w:rsidR="00B771FE">
        <w:t xml:space="preserve"> Das </w:t>
      </w:r>
      <w:r w:rsidR="000A2B1C">
        <w:t>H</w:t>
      </w:r>
      <w:r w:rsidR="00B771FE">
        <w:t xml:space="preserve">erumspielen mit den Parametern brachte mir ein tieferes Verständnis </w:t>
      </w:r>
      <w:r w:rsidR="00B01163">
        <w:t>der EA und hat mir sehr viel Spaß gemacht.</w:t>
      </w:r>
    </w:p>
    <w:p w:rsidR="000E0B24" w:rsidRPr="000E0B24" w:rsidRDefault="000E0B24" w:rsidP="005960AB">
      <w:pPr>
        <w:sectPr w:rsidR="000E0B24" w:rsidRPr="000E0B24" w:rsidSect="00493A11">
          <w:headerReference w:type="default" r:id="rId43"/>
          <w:headerReference w:type="first" r:id="rId44"/>
          <w:footerReference w:type="first" r:id="rId45"/>
          <w:footnotePr>
            <w:numRestart w:val="eachPage"/>
          </w:footnotePr>
          <w:type w:val="continuous"/>
          <w:pgSz w:w="11906" w:h="16838" w:code="9"/>
          <w:pgMar w:top="1701" w:right="1985" w:bottom="1985" w:left="1701" w:header="709" w:footer="709" w:gutter="567"/>
          <w:pgNumType w:start="1"/>
          <w:cols w:space="708"/>
          <w:docGrid w:linePitch="360"/>
        </w:sectPr>
      </w:pPr>
    </w:p>
    <w:p w:rsidR="002E2292" w:rsidRDefault="002E2292" w:rsidP="00053525">
      <w:pPr>
        <w:pStyle w:val="Anhnge"/>
        <w:numPr>
          <w:ilvl w:val="0"/>
          <w:numId w:val="3"/>
        </w:numPr>
      </w:pPr>
      <w:r w:rsidRPr="00B51E58">
        <w:t>Glossar</w:t>
      </w:r>
    </w:p>
    <w:p w:rsidR="002C3BF5"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2C3BF5" w:rsidRPr="00C71CB3">
        <w:rPr>
          <w:b/>
          <w:noProof/>
        </w:rPr>
        <w:t xml:space="preserve">EA: </w:t>
      </w:r>
      <w:r w:rsidR="002C3BF5">
        <w:rPr>
          <w:noProof/>
        </w:rPr>
        <w:t>Evolutionäre Algorithmen</w:t>
      </w:r>
      <w:r w:rsidR="002C3BF5">
        <w:rPr>
          <w:noProof/>
        </w:rPr>
        <w:tab/>
      </w:r>
      <w:r w:rsidR="002C3BF5">
        <w:rPr>
          <w:noProof/>
        </w:rPr>
        <w:tab/>
        <w:t>16, 19</w:t>
      </w:r>
    </w:p>
    <w:p w:rsidR="002C3BF5" w:rsidRDefault="002C3BF5">
      <w:pPr>
        <w:pStyle w:val="Rechtsgrundlagenverzeichnis"/>
        <w:tabs>
          <w:tab w:val="right" w:pos="8777"/>
        </w:tabs>
        <w:rPr>
          <w:noProof/>
        </w:rPr>
      </w:pPr>
      <w:r w:rsidRPr="00C71CB3">
        <w:rPr>
          <w:b/>
          <w:noProof/>
        </w:rPr>
        <w:t>GUI:</w:t>
      </w:r>
      <w:r>
        <w:rPr>
          <w:noProof/>
        </w:rPr>
        <w:t xml:space="preserve"> Graphical User Interface</w:t>
      </w:r>
      <w:r>
        <w:rPr>
          <w:noProof/>
        </w:rPr>
        <w:tab/>
      </w:r>
      <w:r>
        <w:rPr>
          <w:noProof/>
        </w:rPr>
        <w:tab/>
        <w:t>19</w:t>
      </w:r>
    </w:p>
    <w:p w:rsidR="002C3BF5" w:rsidRDefault="002C3BF5">
      <w:pPr>
        <w:pStyle w:val="Rechtsgrundlagenverzeichnis"/>
        <w:tabs>
          <w:tab w:val="right" w:pos="8777"/>
        </w:tabs>
        <w:rPr>
          <w:noProof/>
        </w:rPr>
      </w:pPr>
      <w:r w:rsidRPr="00C71CB3">
        <w:rPr>
          <w:b/>
          <w:noProof/>
          <w:lang w:val="en-US"/>
        </w:rPr>
        <w:t>IDE:</w:t>
      </w:r>
      <w:r w:rsidRPr="00C71CB3">
        <w:rPr>
          <w:noProof/>
          <w:lang w:val="en-US"/>
        </w:rPr>
        <w:t xml:space="preserve"> Integrated Development Environment</w:t>
      </w:r>
      <w:r>
        <w:rPr>
          <w:noProof/>
        </w:rPr>
        <w:tab/>
      </w:r>
      <w:r>
        <w:rPr>
          <w:noProof/>
        </w:rPr>
        <w:tab/>
        <w:t>12</w:t>
      </w:r>
    </w:p>
    <w:p w:rsidR="002C3BF5" w:rsidRDefault="002C3BF5">
      <w:pPr>
        <w:pStyle w:val="Rechtsgrundlagenverzeichnis"/>
        <w:tabs>
          <w:tab w:val="right" w:pos="8777"/>
        </w:tabs>
        <w:rPr>
          <w:noProof/>
        </w:rPr>
      </w:pPr>
      <w:r w:rsidRPr="00C71CB3">
        <w:rPr>
          <w:b/>
          <w:noProof/>
        </w:rPr>
        <w:t xml:space="preserve">MVC: </w:t>
      </w:r>
      <w:r>
        <w:rPr>
          <w:noProof/>
        </w:rPr>
        <w:t>Model View Controller</w:t>
      </w:r>
      <w:r>
        <w:rPr>
          <w:noProof/>
        </w:rPr>
        <w:tab/>
      </w:r>
      <w:r>
        <w:rPr>
          <w:noProof/>
        </w:rPr>
        <w:tab/>
        <w:t>14</w:t>
      </w:r>
    </w:p>
    <w:p w:rsidR="002C3BF5" w:rsidRPr="00E068C1" w:rsidRDefault="002C3BF5">
      <w:pPr>
        <w:pStyle w:val="Rechtsgrundlagenverzeichnis"/>
        <w:tabs>
          <w:tab w:val="right" w:pos="8777"/>
        </w:tabs>
        <w:rPr>
          <w:noProof/>
          <w:lang w:val="en-US"/>
        </w:rPr>
      </w:pPr>
      <w:r w:rsidRPr="00E068C1">
        <w:rPr>
          <w:b/>
          <w:noProof/>
          <w:lang w:val="en-US"/>
        </w:rPr>
        <w:t xml:space="preserve">WYSIWYG: </w:t>
      </w:r>
      <w:r w:rsidRPr="00E068C1">
        <w:rPr>
          <w:noProof/>
          <w:lang w:val="en-US"/>
        </w:rPr>
        <w:t>What You See Is What You Get</w:t>
      </w:r>
      <w:r w:rsidRPr="00E068C1">
        <w:rPr>
          <w:noProof/>
          <w:lang w:val="en-US"/>
        </w:rPr>
        <w:tab/>
      </w:r>
      <w:r w:rsidRPr="00E068C1">
        <w:rPr>
          <w:noProof/>
          <w:lang w:val="en-US"/>
        </w:rPr>
        <w:tab/>
        <w:t>13</w:t>
      </w:r>
    </w:p>
    <w:p w:rsidR="0052074C" w:rsidRDefault="00D07FFB" w:rsidP="001A3F75">
      <w:pPr>
        <w:pStyle w:val="Anhnge"/>
      </w:pPr>
      <w:r>
        <w:fldChar w:fldCharType="end"/>
      </w:r>
      <w:r w:rsidR="0052074C">
        <w:t>Abbildungsverzeichnis</w:t>
      </w:r>
    </w:p>
    <w:p w:rsidR="002C3BF5"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506678" w:history="1">
        <w:r w:rsidR="002C3BF5" w:rsidRPr="00CF011B">
          <w:rPr>
            <w:rStyle w:val="Hyperlink"/>
            <w:noProof/>
          </w:rPr>
          <w:t>Abbildung 1: Gewichtung der Umgebung eines Schülers</w:t>
        </w:r>
        <w:r w:rsidR="002C3BF5">
          <w:rPr>
            <w:noProof/>
            <w:webHidden/>
          </w:rPr>
          <w:tab/>
        </w:r>
        <w:r w:rsidR="002C3BF5">
          <w:rPr>
            <w:noProof/>
            <w:webHidden/>
          </w:rPr>
          <w:fldChar w:fldCharType="begin"/>
        </w:r>
        <w:r w:rsidR="002C3BF5">
          <w:rPr>
            <w:noProof/>
            <w:webHidden/>
          </w:rPr>
          <w:instrText xml:space="preserve"> PAGEREF _Toc356506678 \h </w:instrText>
        </w:r>
        <w:r w:rsidR="002C3BF5">
          <w:rPr>
            <w:noProof/>
            <w:webHidden/>
          </w:rPr>
        </w:r>
        <w:r w:rsidR="002C3BF5">
          <w:rPr>
            <w:noProof/>
            <w:webHidden/>
          </w:rPr>
          <w:fldChar w:fldCharType="separate"/>
        </w:r>
        <w:r w:rsidR="003B64E0">
          <w:rPr>
            <w:noProof/>
            <w:webHidden/>
          </w:rPr>
          <w:t>6</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79" w:history="1">
        <w:r w:rsidR="002C3BF5" w:rsidRPr="00CF011B">
          <w:rPr>
            <w:rStyle w:val="Hyperlink"/>
            <w:noProof/>
          </w:rPr>
          <w:t>Abbildung 2: Git Versionslog</w:t>
        </w:r>
        <w:r w:rsidR="002C3BF5">
          <w:rPr>
            <w:noProof/>
            <w:webHidden/>
          </w:rPr>
          <w:tab/>
        </w:r>
        <w:r w:rsidR="002C3BF5">
          <w:rPr>
            <w:noProof/>
            <w:webHidden/>
          </w:rPr>
          <w:fldChar w:fldCharType="begin"/>
        </w:r>
        <w:r w:rsidR="002C3BF5">
          <w:rPr>
            <w:noProof/>
            <w:webHidden/>
          </w:rPr>
          <w:instrText xml:space="preserve"> PAGEREF _Toc356506679 \h </w:instrText>
        </w:r>
        <w:r w:rsidR="002C3BF5">
          <w:rPr>
            <w:noProof/>
            <w:webHidden/>
          </w:rPr>
        </w:r>
        <w:r w:rsidR="002C3BF5">
          <w:rPr>
            <w:noProof/>
            <w:webHidden/>
          </w:rPr>
          <w:fldChar w:fldCharType="separate"/>
        </w:r>
        <w:r>
          <w:rPr>
            <w:noProof/>
            <w:webHidden/>
          </w:rPr>
          <w:t>14</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0" w:history="1">
        <w:r w:rsidR="002C3BF5" w:rsidRPr="00CF011B">
          <w:rPr>
            <w:rStyle w:val="Hyperlink"/>
            <w:noProof/>
          </w:rPr>
          <w:t>Abbildung 3: MVC-Muster</w:t>
        </w:r>
        <w:r w:rsidR="002C3BF5">
          <w:rPr>
            <w:noProof/>
            <w:webHidden/>
          </w:rPr>
          <w:tab/>
        </w:r>
        <w:r w:rsidR="002C3BF5">
          <w:rPr>
            <w:noProof/>
            <w:webHidden/>
          </w:rPr>
          <w:fldChar w:fldCharType="begin"/>
        </w:r>
        <w:r w:rsidR="002C3BF5">
          <w:rPr>
            <w:noProof/>
            <w:webHidden/>
          </w:rPr>
          <w:instrText xml:space="preserve"> PAGEREF _Toc356506680 \h </w:instrText>
        </w:r>
        <w:r w:rsidR="002C3BF5">
          <w:rPr>
            <w:noProof/>
            <w:webHidden/>
          </w:rPr>
        </w:r>
        <w:r w:rsidR="002C3BF5">
          <w:rPr>
            <w:noProof/>
            <w:webHidden/>
          </w:rPr>
          <w:fldChar w:fldCharType="separate"/>
        </w:r>
        <w:r>
          <w:rPr>
            <w:noProof/>
            <w:webHidden/>
          </w:rPr>
          <w:t>15</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1" w:history="1">
        <w:r w:rsidR="002C3BF5" w:rsidRPr="00CF011B">
          <w:rPr>
            <w:rStyle w:val="Hyperlink"/>
            <w:noProof/>
          </w:rPr>
          <w:t>Abbildung 4: Abdeckung des Codes durch Unit-Tests</w:t>
        </w:r>
        <w:r w:rsidR="002C3BF5">
          <w:rPr>
            <w:noProof/>
            <w:webHidden/>
          </w:rPr>
          <w:tab/>
        </w:r>
        <w:r w:rsidR="002C3BF5">
          <w:rPr>
            <w:noProof/>
            <w:webHidden/>
          </w:rPr>
          <w:fldChar w:fldCharType="begin"/>
        </w:r>
        <w:r w:rsidR="002C3BF5">
          <w:rPr>
            <w:noProof/>
            <w:webHidden/>
          </w:rPr>
          <w:instrText xml:space="preserve"> PAGEREF _Toc356506681 \h </w:instrText>
        </w:r>
        <w:r w:rsidR="002C3BF5">
          <w:rPr>
            <w:noProof/>
            <w:webHidden/>
          </w:rPr>
        </w:r>
        <w:r w:rsidR="002C3BF5">
          <w:rPr>
            <w:noProof/>
            <w:webHidden/>
          </w:rPr>
          <w:fldChar w:fldCharType="separate"/>
        </w:r>
        <w:r>
          <w:rPr>
            <w:noProof/>
            <w:webHidden/>
          </w:rPr>
          <w:t>18</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2" w:history="1">
        <w:r w:rsidR="002C3BF5" w:rsidRPr="00CF011B">
          <w:rPr>
            <w:rStyle w:val="Hyperlink"/>
            <w:noProof/>
          </w:rPr>
          <w:t>Abbildung 5: Die drei Bereiche des Sitzplaners</w:t>
        </w:r>
        <w:r w:rsidR="002C3BF5">
          <w:rPr>
            <w:noProof/>
            <w:webHidden/>
          </w:rPr>
          <w:tab/>
        </w:r>
        <w:r w:rsidR="002C3BF5">
          <w:rPr>
            <w:noProof/>
            <w:webHidden/>
          </w:rPr>
          <w:fldChar w:fldCharType="begin"/>
        </w:r>
        <w:r w:rsidR="002C3BF5">
          <w:rPr>
            <w:noProof/>
            <w:webHidden/>
          </w:rPr>
          <w:instrText xml:space="preserve"> PAGEREF _Toc356506682 \h </w:instrText>
        </w:r>
        <w:r w:rsidR="002C3BF5">
          <w:rPr>
            <w:noProof/>
            <w:webHidden/>
          </w:rPr>
        </w:r>
        <w:r w:rsidR="002C3BF5">
          <w:rPr>
            <w:noProof/>
            <w:webHidden/>
          </w:rPr>
          <w:fldChar w:fldCharType="separate"/>
        </w:r>
        <w:r>
          <w:rPr>
            <w:noProof/>
            <w:webHidden/>
          </w:rPr>
          <w:t>20</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3" w:history="1">
        <w:r w:rsidR="002C3BF5" w:rsidRPr="00CF011B">
          <w:rPr>
            <w:rStyle w:val="Hyperlink"/>
            <w:noProof/>
          </w:rPr>
          <w:t>Abbildung 6: Einstellungen des Programms</w:t>
        </w:r>
        <w:r w:rsidR="002C3BF5">
          <w:rPr>
            <w:noProof/>
            <w:webHidden/>
          </w:rPr>
          <w:tab/>
        </w:r>
        <w:r w:rsidR="002C3BF5">
          <w:rPr>
            <w:noProof/>
            <w:webHidden/>
          </w:rPr>
          <w:fldChar w:fldCharType="begin"/>
        </w:r>
        <w:r w:rsidR="002C3BF5">
          <w:rPr>
            <w:noProof/>
            <w:webHidden/>
          </w:rPr>
          <w:instrText xml:space="preserve"> PAGEREF _Toc356506683 \h </w:instrText>
        </w:r>
        <w:r w:rsidR="002C3BF5">
          <w:rPr>
            <w:noProof/>
            <w:webHidden/>
          </w:rPr>
        </w:r>
        <w:r w:rsidR="002C3BF5">
          <w:rPr>
            <w:noProof/>
            <w:webHidden/>
          </w:rPr>
          <w:fldChar w:fldCharType="separate"/>
        </w:r>
        <w:r>
          <w:rPr>
            <w:noProof/>
            <w:webHidden/>
          </w:rPr>
          <w:t>21</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4" w:history="1">
        <w:r w:rsidR="002C3BF5" w:rsidRPr="00CF011B">
          <w:rPr>
            <w:rStyle w:val="Hyperlink"/>
            <w:noProof/>
          </w:rPr>
          <w:t>Abbildung 7: Einstellungen zur Bildung der Population</w:t>
        </w:r>
        <w:r w:rsidR="002C3BF5">
          <w:rPr>
            <w:noProof/>
            <w:webHidden/>
          </w:rPr>
          <w:tab/>
        </w:r>
        <w:r w:rsidR="002C3BF5">
          <w:rPr>
            <w:noProof/>
            <w:webHidden/>
          </w:rPr>
          <w:fldChar w:fldCharType="begin"/>
        </w:r>
        <w:r w:rsidR="002C3BF5">
          <w:rPr>
            <w:noProof/>
            <w:webHidden/>
          </w:rPr>
          <w:instrText xml:space="preserve"> PAGEREF _Toc356506684 \h </w:instrText>
        </w:r>
        <w:r w:rsidR="002C3BF5">
          <w:rPr>
            <w:noProof/>
            <w:webHidden/>
          </w:rPr>
        </w:r>
        <w:r w:rsidR="002C3BF5">
          <w:rPr>
            <w:noProof/>
            <w:webHidden/>
          </w:rPr>
          <w:fldChar w:fldCharType="separate"/>
        </w:r>
        <w:r>
          <w:rPr>
            <w:noProof/>
            <w:webHidden/>
          </w:rPr>
          <w:t>24</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5" w:history="1">
        <w:r w:rsidR="002C3BF5" w:rsidRPr="00CF011B">
          <w:rPr>
            <w:rStyle w:val="Hyperlink"/>
            <w:noProof/>
          </w:rPr>
          <w:t>Abbildung 8: Einstellungen zur Mutation der Chromosomen</w:t>
        </w:r>
        <w:r w:rsidR="002C3BF5">
          <w:rPr>
            <w:noProof/>
            <w:webHidden/>
          </w:rPr>
          <w:tab/>
        </w:r>
        <w:r w:rsidR="002C3BF5">
          <w:rPr>
            <w:noProof/>
            <w:webHidden/>
          </w:rPr>
          <w:fldChar w:fldCharType="begin"/>
        </w:r>
        <w:r w:rsidR="002C3BF5">
          <w:rPr>
            <w:noProof/>
            <w:webHidden/>
          </w:rPr>
          <w:instrText xml:space="preserve"> PAGEREF _Toc356506685 \h </w:instrText>
        </w:r>
        <w:r w:rsidR="002C3BF5">
          <w:rPr>
            <w:noProof/>
            <w:webHidden/>
          </w:rPr>
        </w:r>
        <w:r w:rsidR="002C3BF5">
          <w:rPr>
            <w:noProof/>
            <w:webHidden/>
          </w:rPr>
          <w:fldChar w:fldCharType="separate"/>
        </w:r>
        <w:r>
          <w:rPr>
            <w:noProof/>
            <w:webHidden/>
          </w:rPr>
          <w:t>25</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6" w:history="1">
        <w:r w:rsidR="002C3BF5" w:rsidRPr="00CF011B">
          <w:rPr>
            <w:rStyle w:val="Hyperlink"/>
            <w:noProof/>
          </w:rPr>
          <w:t>Abbildung 9: Gewichtung der Relationen</w:t>
        </w:r>
        <w:r w:rsidR="002C3BF5">
          <w:rPr>
            <w:noProof/>
            <w:webHidden/>
          </w:rPr>
          <w:tab/>
        </w:r>
        <w:r w:rsidR="002C3BF5">
          <w:rPr>
            <w:noProof/>
            <w:webHidden/>
          </w:rPr>
          <w:fldChar w:fldCharType="begin"/>
        </w:r>
        <w:r w:rsidR="002C3BF5">
          <w:rPr>
            <w:noProof/>
            <w:webHidden/>
          </w:rPr>
          <w:instrText xml:space="preserve"> PAGEREF _Toc356506686 \h </w:instrText>
        </w:r>
        <w:r w:rsidR="002C3BF5">
          <w:rPr>
            <w:noProof/>
            <w:webHidden/>
          </w:rPr>
        </w:r>
        <w:r w:rsidR="002C3BF5">
          <w:rPr>
            <w:noProof/>
            <w:webHidden/>
          </w:rPr>
          <w:fldChar w:fldCharType="separate"/>
        </w:r>
        <w:r>
          <w:rPr>
            <w:noProof/>
            <w:webHidden/>
          </w:rPr>
          <w:t>27</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7" w:history="1">
        <w:r w:rsidR="002C3BF5" w:rsidRPr="00CF011B">
          <w:rPr>
            <w:rStyle w:val="Hyperlink"/>
            <w:noProof/>
          </w:rPr>
          <w:t>Abbildung 10: Klassenraum mit Tafel, Schülern und einer Legende</w:t>
        </w:r>
        <w:r w:rsidR="002C3BF5">
          <w:rPr>
            <w:noProof/>
            <w:webHidden/>
          </w:rPr>
          <w:tab/>
        </w:r>
        <w:r w:rsidR="002C3BF5">
          <w:rPr>
            <w:noProof/>
            <w:webHidden/>
          </w:rPr>
          <w:fldChar w:fldCharType="begin"/>
        </w:r>
        <w:r w:rsidR="002C3BF5">
          <w:rPr>
            <w:noProof/>
            <w:webHidden/>
          </w:rPr>
          <w:instrText xml:space="preserve"> PAGEREF _Toc356506687 \h </w:instrText>
        </w:r>
        <w:r w:rsidR="002C3BF5">
          <w:rPr>
            <w:noProof/>
            <w:webHidden/>
          </w:rPr>
        </w:r>
        <w:r w:rsidR="002C3BF5">
          <w:rPr>
            <w:noProof/>
            <w:webHidden/>
          </w:rPr>
          <w:fldChar w:fldCharType="separate"/>
        </w:r>
        <w:r>
          <w:rPr>
            <w:noProof/>
            <w:webHidden/>
          </w:rPr>
          <w:t>28</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8" w:history="1">
        <w:r w:rsidR="002C3BF5" w:rsidRPr="00CF011B">
          <w:rPr>
            <w:rStyle w:val="Hyperlink"/>
            <w:noProof/>
          </w:rPr>
          <w:t>Abbildung 11: Die Relationen einer Schülerin werden angezeigt.</w:t>
        </w:r>
        <w:r w:rsidR="002C3BF5">
          <w:rPr>
            <w:noProof/>
            <w:webHidden/>
          </w:rPr>
          <w:tab/>
        </w:r>
        <w:r w:rsidR="002C3BF5">
          <w:rPr>
            <w:noProof/>
            <w:webHidden/>
          </w:rPr>
          <w:fldChar w:fldCharType="begin"/>
        </w:r>
        <w:r w:rsidR="002C3BF5">
          <w:rPr>
            <w:noProof/>
            <w:webHidden/>
          </w:rPr>
          <w:instrText xml:space="preserve"> PAGEREF _Toc356506688 \h </w:instrText>
        </w:r>
        <w:r w:rsidR="002C3BF5">
          <w:rPr>
            <w:noProof/>
            <w:webHidden/>
          </w:rPr>
        </w:r>
        <w:r w:rsidR="002C3BF5">
          <w:rPr>
            <w:noProof/>
            <w:webHidden/>
          </w:rPr>
          <w:fldChar w:fldCharType="separate"/>
        </w:r>
        <w:r>
          <w:rPr>
            <w:noProof/>
            <w:webHidden/>
          </w:rPr>
          <w:t>29</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89" w:history="1">
        <w:r w:rsidR="002C3BF5" w:rsidRPr="00CF011B">
          <w:rPr>
            <w:rStyle w:val="Hyperlink"/>
            <w:noProof/>
          </w:rPr>
          <w:t>Abbildung 12: Verlauf der Fitness und Fitness der aktuellen Repräsentation</w:t>
        </w:r>
        <w:r w:rsidR="002C3BF5">
          <w:rPr>
            <w:noProof/>
            <w:webHidden/>
          </w:rPr>
          <w:tab/>
        </w:r>
        <w:r w:rsidR="002C3BF5">
          <w:rPr>
            <w:noProof/>
            <w:webHidden/>
          </w:rPr>
          <w:fldChar w:fldCharType="begin"/>
        </w:r>
        <w:r w:rsidR="002C3BF5">
          <w:rPr>
            <w:noProof/>
            <w:webHidden/>
          </w:rPr>
          <w:instrText xml:space="preserve"> PAGEREF _Toc356506689 \h </w:instrText>
        </w:r>
        <w:r w:rsidR="002C3BF5">
          <w:rPr>
            <w:noProof/>
            <w:webHidden/>
          </w:rPr>
        </w:r>
        <w:r w:rsidR="002C3BF5">
          <w:rPr>
            <w:noProof/>
            <w:webHidden/>
          </w:rPr>
          <w:fldChar w:fldCharType="separate"/>
        </w:r>
        <w:r>
          <w:rPr>
            <w:noProof/>
            <w:webHidden/>
          </w:rPr>
          <w:t>31</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0" w:history="1">
        <w:r w:rsidR="002C3BF5" w:rsidRPr="00CF011B">
          <w:rPr>
            <w:rStyle w:val="Hyperlink"/>
            <w:noProof/>
          </w:rPr>
          <w:t>Abbildung 13: Wie viele Swaps je Nachkommen</w:t>
        </w:r>
        <w:r w:rsidR="002C3BF5">
          <w:rPr>
            <w:noProof/>
            <w:webHidden/>
          </w:rPr>
          <w:tab/>
        </w:r>
        <w:r w:rsidR="002C3BF5">
          <w:rPr>
            <w:noProof/>
            <w:webHidden/>
          </w:rPr>
          <w:fldChar w:fldCharType="begin"/>
        </w:r>
        <w:r w:rsidR="002C3BF5">
          <w:rPr>
            <w:noProof/>
            <w:webHidden/>
          </w:rPr>
          <w:instrText xml:space="preserve"> PAGEREF _Toc356506690 \h </w:instrText>
        </w:r>
        <w:r w:rsidR="002C3BF5">
          <w:rPr>
            <w:noProof/>
            <w:webHidden/>
          </w:rPr>
        </w:r>
        <w:r w:rsidR="002C3BF5">
          <w:rPr>
            <w:noProof/>
            <w:webHidden/>
          </w:rPr>
          <w:fldChar w:fldCharType="separate"/>
        </w:r>
        <w:r>
          <w:rPr>
            <w:noProof/>
            <w:webHidden/>
          </w:rPr>
          <w:t>33</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1" w:history="1">
        <w:r w:rsidR="002C3BF5" w:rsidRPr="00CF011B">
          <w:rPr>
            <w:rStyle w:val="Hyperlink"/>
            <w:noProof/>
          </w:rPr>
          <w:t>Abbildung 14: Wie viele Inversionen je Nachkommen?</w:t>
        </w:r>
        <w:r w:rsidR="002C3BF5">
          <w:rPr>
            <w:noProof/>
            <w:webHidden/>
          </w:rPr>
          <w:tab/>
        </w:r>
        <w:r w:rsidR="002C3BF5">
          <w:rPr>
            <w:noProof/>
            <w:webHidden/>
          </w:rPr>
          <w:fldChar w:fldCharType="begin"/>
        </w:r>
        <w:r w:rsidR="002C3BF5">
          <w:rPr>
            <w:noProof/>
            <w:webHidden/>
          </w:rPr>
          <w:instrText xml:space="preserve"> PAGEREF _Toc356506691 \h </w:instrText>
        </w:r>
        <w:r w:rsidR="002C3BF5">
          <w:rPr>
            <w:noProof/>
            <w:webHidden/>
          </w:rPr>
        </w:r>
        <w:r w:rsidR="002C3BF5">
          <w:rPr>
            <w:noProof/>
            <w:webHidden/>
          </w:rPr>
          <w:fldChar w:fldCharType="separate"/>
        </w:r>
        <w:r>
          <w:rPr>
            <w:noProof/>
            <w:webHidden/>
          </w:rPr>
          <w:t>35</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2" w:history="1">
        <w:r w:rsidR="002C3BF5" w:rsidRPr="00CF011B">
          <w:rPr>
            <w:rStyle w:val="Hyperlink"/>
            <w:noProof/>
          </w:rPr>
          <w:t>Abbildung 15: Wird Swap benötigt?</w:t>
        </w:r>
        <w:r w:rsidR="002C3BF5">
          <w:rPr>
            <w:noProof/>
            <w:webHidden/>
          </w:rPr>
          <w:tab/>
        </w:r>
        <w:r w:rsidR="002C3BF5">
          <w:rPr>
            <w:noProof/>
            <w:webHidden/>
          </w:rPr>
          <w:fldChar w:fldCharType="begin"/>
        </w:r>
        <w:r w:rsidR="002C3BF5">
          <w:rPr>
            <w:noProof/>
            <w:webHidden/>
          </w:rPr>
          <w:instrText xml:space="preserve"> PAGEREF _Toc356506692 \h </w:instrText>
        </w:r>
        <w:r w:rsidR="002C3BF5">
          <w:rPr>
            <w:noProof/>
            <w:webHidden/>
          </w:rPr>
        </w:r>
        <w:r w:rsidR="002C3BF5">
          <w:rPr>
            <w:noProof/>
            <w:webHidden/>
          </w:rPr>
          <w:fldChar w:fldCharType="separate"/>
        </w:r>
        <w:r>
          <w:rPr>
            <w:noProof/>
            <w:webHidden/>
          </w:rPr>
          <w:t>36</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3" w:history="1">
        <w:r w:rsidR="002C3BF5" w:rsidRPr="00CF011B">
          <w:rPr>
            <w:rStyle w:val="Hyperlink"/>
            <w:noProof/>
          </w:rPr>
          <w:t>Abbildung 16: Wird Inversion benötigt?</w:t>
        </w:r>
        <w:r w:rsidR="002C3BF5">
          <w:rPr>
            <w:noProof/>
            <w:webHidden/>
          </w:rPr>
          <w:tab/>
        </w:r>
        <w:r w:rsidR="002C3BF5">
          <w:rPr>
            <w:noProof/>
            <w:webHidden/>
          </w:rPr>
          <w:fldChar w:fldCharType="begin"/>
        </w:r>
        <w:r w:rsidR="002C3BF5">
          <w:rPr>
            <w:noProof/>
            <w:webHidden/>
          </w:rPr>
          <w:instrText xml:space="preserve"> PAGEREF _Toc356506693 \h </w:instrText>
        </w:r>
        <w:r w:rsidR="002C3BF5">
          <w:rPr>
            <w:noProof/>
            <w:webHidden/>
          </w:rPr>
        </w:r>
        <w:r w:rsidR="002C3BF5">
          <w:rPr>
            <w:noProof/>
            <w:webHidden/>
          </w:rPr>
          <w:fldChar w:fldCharType="separate"/>
        </w:r>
        <w:r>
          <w:rPr>
            <w:noProof/>
            <w:webHidden/>
          </w:rPr>
          <w:t>38</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4" w:history="1">
        <w:r w:rsidR="002C3BF5" w:rsidRPr="00CF011B">
          <w:rPr>
            <w:rStyle w:val="Hyperlink"/>
            <w:noProof/>
          </w:rPr>
          <w:t>Abbildung 17: Evaluation - Vergleich zwischen +-Strategie und ,-Strategie</w:t>
        </w:r>
        <w:r w:rsidR="002C3BF5">
          <w:rPr>
            <w:noProof/>
            <w:webHidden/>
          </w:rPr>
          <w:tab/>
        </w:r>
        <w:r w:rsidR="002C3BF5">
          <w:rPr>
            <w:noProof/>
            <w:webHidden/>
          </w:rPr>
          <w:fldChar w:fldCharType="begin"/>
        </w:r>
        <w:r w:rsidR="002C3BF5">
          <w:rPr>
            <w:noProof/>
            <w:webHidden/>
          </w:rPr>
          <w:instrText xml:space="preserve"> PAGEREF _Toc356506694 \h </w:instrText>
        </w:r>
        <w:r w:rsidR="002C3BF5">
          <w:rPr>
            <w:noProof/>
            <w:webHidden/>
          </w:rPr>
        </w:r>
        <w:r w:rsidR="002C3BF5">
          <w:rPr>
            <w:noProof/>
            <w:webHidden/>
          </w:rPr>
          <w:fldChar w:fldCharType="separate"/>
        </w:r>
        <w:r>
          <w:rPr>
            <w:noProof/>
            <w:webHidden/>
          </w:rPr>
          <w:t>40</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5" w:history="1">
        <w:r w:rsidR="002C3BF5" w:rsidRPr="00CF011B">
          <w:rPr>
            <w:rStyle w:val="Hyperlink"/>
            <w:noProof/>
          </w:rPr>
          <w:t>Abbildung 18: Evaluation - Vergleich Best-N-, Rank- und Tournament-Selektion</w:t>
        </w:r>
        <w:r w:rsidR="002C3BF5">
          <w:rPr>
            <w:noProof/>
            <w:webHidden/>
          </w:rPr>
          <w:tab/>
        </w:r>
        <w:r w:rsidR="002C3BF5">
          <w:rPr>
            <w:noProof/>
            <w:webHidden/>
          </w:rPr>
          <w:fldChar w:fldCharType="begin"/>
        </w:r>
        <w:r w:rsidR="002C3BF5">
          <w:rPr>
            <w:noProof/>
            <w:webHidden/>
          </w:rPr>
          <w:instrText xml:space="preserve"> PAGEREF _Toc356506695 \h </w:instrText>
        </w:r>
        <w:r w:rsidR="002C3BF5">
          <w:rPr>
            <w:noProof/>
            <w:webHidden/>
          </w:rPr>
        </w:r>
        <w:r w:rsidR="002C3BF5">
          <w:rPr>
            <w:noProof/>
            <w:webHidden/>
          </w:rPr>
          <w:fldChar w:fldCharType="separate"/>
        </w:r>
        <w:r>
          <w:rPr>
            <w:noProof/>
            <w:webHidden/>
          </w:rPr>
          <w:t>41</w:t>
        </w:r>
        <w:r w:rsidR="002C3BF5">
          <w:rPr>
            <w:noProof/>
            <w:webHidden/>
          </w:rPr>
          <w:fldChar w:fldCharType="end"/>
        </w:r>
      </w:hyperlink>
    </w:p>
    <w:p w:rsidR="009B7A14" w:rsidRDefault="009D0678" w:rsidP="001A3F75">
      <w:pPr>
        <w:pStyle w:val="Anhnge"/>
      </w:pPr>
      <w:r>
        <w:rPr>
          <w:noProof/>
        </w:rPr>
        <w:fldChar w:fldCharType="end"/>
      </w:r>
      <w:r w:rsidR="0052074C">
        <w:t>Tabellenverzeichni</w:t>
      </w:r>
      <w:r w:rsidR="009B7A14">
        <w:t>s</w:t>
      </w:r>
    </w:p>
    <w:p w:rsidR="002C3BF5"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506696" w:history="1">
        <w:r w:rsidR="002C3BF5" w:rsidRPr="00081BD0">
          <w:rPr>
            <w:rStyle w:val="Hyperlink"/>
            <w:noProof/>
          </w:rPr>
          <w:t>Tabelle 1: Verwendete Eclipse Plugins</w:t>
        </w:r>
        <w:r w:rsidR="002C3BF5">
          <w:rPr>
            <w:noProof/>
            <w:webHidden/>
          </w:rPr>
          <w:tab/>
        </w:r>
        <w:r w:rsidR="002C3BF5">
          <w:rPr>
            <w:noProof/>
            <w:webHidden/>
          </w:rPr>
          <w:fldChar w:fldCharType="begin"/>
        </w:r>
        <w:r w:rsidR="002C3BF5">
          <w:rPr>
            <w:noProof/>
            <w:webHidden/>
          </w:rPr>
          <w:instrText xml:space="preserve"> PAGEREF _Toc356506696 \h </w:instrText>
        </w:r>
        <w:r w:rsidR="002C3BF5">
          <w:rPr>
            <w:noProof/>
            <w:webHidden/>
          </w:rPr>
        </w:r>
        <w:r w:rsidR="002C3BF5">
          <w:rPr>
            <w:noProof/>
            <w:webHidden/>
          </w:rPr>
          <w:fldChar w:fldCharType="separate"/>
        </w:r>
        <w:r w:rsidR="003B64E0">
          <w:rPr>
            <w:noProof/>
            <w:webHidden/>
          </w:rPr>
          <w:t>13</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7" w:history="1">
        <w:r w:rsidR="002C3BF5" w:rsidRPr="00081BD0">
          <w:rPr>
            <w:rStyle w:val="Hyperlink"/>
            <w:noProof/>
          </w:rPr>
          <w:t>Tabelle 2: Einstellungsmöglichkeiten Erzeugen und Berechnen</w:t>
        </w:r>
        <w:r w:rsidR="002C3BF5">
          <w:rPr>
            <w:noProof/>
            <w:webHidden/>
          </w:rPr>
          <w:tab/>
        </w:r>
        <w:r w:rsidR="002C3BF5">
          <w:rPr>
            <w:noProof/>
            <w:webHidden/>
          </w:rPr>
          <w:fldChar w:fldCharType="begin"/>
        </w:r>
        <w:r w:rsidR="002C3BF5">
          <w:rPr>
            <w:noProof/>
            <w:webHidden/>
          </w:rPr>
          <w:instrText xml:space="preserve"> PAGEREF _Toc356506697 \h </w:instrText>
        </w:r>
        <w:r w:rsidR="002C3BF5">
          <w:rPr>
            <w:noProof/>
            <w:webHidden/>
          </w:rPr>
        </w:r>
        <w:r w:rsidR="002C3BF5">
          <w:rPr>
            <w:noProof/>
            <w:webHidden/>
          </w:rPr>
          <w:fldChar w:fldCharType="separate"/>
        </w:r>
        <w:r>
          <w:rPr>
            <w:noProof/>
            <w:webHidden/>
          </w:rPr>
          <w:t>22</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8" w:history="1">
        <w:r w:rsidR="002C3BF5" w:rsidRPr="00081BD0">
          <w:rPr>
            <w:rStyle w:val="Hyperlink"/>
            <w:noProof/>
          </w:rPr>
          <w:t>Tabelle 3: Einstellungsmöglichkeiten Laden und Speichern</w:t>
        </w:r>
        <w:r w:rsidR="002C3BF5">
          <w:rPr>
            <w:noProof/>
            <w:webHidden/>
          </w:rPr>
          <w:tab/>
        </w:r>
        <w:r w:rsidR="002C3BF5">
          <w:rPr>
            <w:noProof/>
            <w:webHidden/>
          </w:rPr>
          <w:fldChar w:fldCharType="begin"/>
        </w:r>
        <w:r w:rsidR="002C3BF5">
          <w:rPr>
            <w:noProof/>
            <w:webHidden/>
          </w:rPr>
          <w:instrText xml:space="preserve"> PAGEREF _Toc356506698 \h </w:instrText>
        </w:r>
        <w:r w:rsidR="002C3BF5">
          <w:rPr>
            <w:noProof/>
            <w:webHidden/>
          </w:rPr>
        </w:r>
        <w:r w:rsidR="002C3BF5">
          <w:rPr>
            <w:noProof/>
            <w:webHidden/>
          </w:rPr>
          <w:fldChar w:fldCharType="separate"/>
        </w:r>
        <w:r>
          <w:rPr>
            <w:noProof/>
            <w:webHidden/>
          </w:rPr>
          <w:t>22</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699" w:history="1">
        <w:r w:rsidR="002C3BF5" w:rsidRPr="00081BD0">
          <w:rPr>
            <w:rStyle w:val="Hyperlink"/>
            <w:noProof/>
          </w:rPr>
          <w:t>Tabelle 4: Bearbeiten der Konfigurationen-Liste</w:t>
        </w:r>
        <w:r w:rsidR="002C3BF5">
          <w:rPr>
            <w:noProof/>
            <w:webHidden/>
          </w:rPr>
          <w:tab/>
        </w:r>
        <w:r w:rsidR="002C3BF5">
          <w:rPr>
            <w:noProof/>
            <w:webHidden/>
          </w:rPr>
          <w:fldChar w:fldCharType="begin"/>
        </w:r>
        <w:r w:rsidR="002C3BF5">
          <w:rPr>
            <w:noProof/>
            <w:webHidden/>
          </w:rPr>
          <w:instrText xml:space="preserve"> PAGEREF _Toc356506699 \h </w:instrText>
        </w:r>
        <w:r w:rsidR="002C3BF5">
          <w:rPr>
            <w:noProof/>
            <w:webHidden/>
          </w:rPr>
        </w:r>
        <w:r w:rsidR="002C3BF5">
          <w:rPr>
            <w:noProof/>
            <w:webHidden/>
          </w:rPr>
          <w:fldChar w:fldCharType="separate"/>
        </w:r>
        <w:r>
          <w:rPr>
            <w:noProof/>
            <w:webHidden/>
          </w:rPr>
          <w:t>23</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0" w:history="1">
        <w:r w:rsidR="002C3BF5" w:rsidRPr="00081BD0">
          <w:rPr>
            <w:rStyle w:val="Hyperlink"/>
            <w:noProof/>
          </w:rPr>
          <w:t>Tabelle 5: Einstellungen zur Bildung der Population</w:t>
        </w:r>
        <w:r w:rsidR="002C3BF5">
          <w:rPr>
            <w:noProof/>
            <w:webHidden/>
          </w:rPr>
          <w:tab/>
        </w:r>
        <w:r w:rsidR="002C3BF5">
          <w:rPr>
            <w:noProof/>
            <w:webHidden/>
          </w:rPr>
          <w:fldChar w:fldCharType="begin"/>
        </w:r>
        <w:r w:rsidR="002C3BF5">
          <w:rPr>
            <w:noProof/>
            <w:webHidden/>
          </w:rPr>
          <w:instrText xml:space="preserve"> PAGEREF _Toc356506700 \h </w:instrText>
        </w:r>
        <w:r w:rsidR="002C3BF5">
          <w:rPr>
            <w:noProof/>
            <w:webHidden/>
          </w:rPr>
        </w:r>
        <w:r w:rsidR="002C3BF5">
          <w:rPr>
            <w:noProof/>
            <w:webHidden/>
          </w:rPr>
          <w:fldChar w:fldCharType="separate"/>
        </w:r>
        <w:r>
          <w:rPr>
            <w:noProof/>
            <w:webHidden/>
          </w:rPr>
          <w:t>25</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1" w:history="1">
        <w:r w:rsidR="002C3BF5" w:rsidRPr="00081BD0">
          <w:rPr>
            <w:rStyle w:val="Hyperlink"/>
            <w:noProof/>
          </w:rPr>
          <w:t>Tabelle 6: Einstellungen zur Mutation der Chromosomen</w:t>
        </w:r>
        <w:r w:rsidR="002C3BF5">
          <w:rPr>
            <w:noProof/>
            <w:webHidden/>
          </w:rPr>
          <w:tab/>
        </w:r>
        <w:r w:rsidR="002C3BF5">
          <w:rPr>
            <w:noProof/>
            <w:webHidden/>
          </w:rPr>
          <w:fldChar w:fldCharType="begin"/>
        </w:r>
        <w:r w:rsidR="002C3BF5">
          <w:rPr>
            <w:noProof/>
            <w:webHidden/>
          </w:rPr>
          <w:instrText xml:space="preserve"> PAGEREF _Toc356506701 \h </w:instrText>
        </w:r>
        <w:r w:rsidR="002C3BF5">
          <w:rPr>
            <w:noProof/>
            <w:webHidden/>
          </w:rPr>
        </w:r>
        <w:r w:rsidR="002C3BF5">
          <w:rPr>
            <w:noProof/>
            <w:webHidden/>
          </w:rPr>
          <w:fldChar w:fldCharType="separate"/>
        </w:r>
        <w:r>
          <w:rPr>
            <w:noProof/>
            <w:webHidden/>
          </w:rPr>
          <w:t>26</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2" w:history="1">
        <w:r w:rsidR="002C3BF5" w:rsidRPr="00081BD0">
          <w:rPr>
            <w:rStyle w:val="Hyperlink"/>
            <w:noProof/>
          </w:rPr>
          <w:t>Tabelle 7: Einstellung der Gewichtung für die Relationen</w:t>
        </w:r>
        <w:r w:rsidR="002C3BF5">
          <w:rPr>
            <w:noProof/>
            <w:webHidden/>
          </w:rPr>
          <w:tab/>
        </w:r>
        <w:r w:rsidR="002C3BF5">
          <w:rPr>
            <w:noProof/>
            <w:webHidden/>
          </w:rPr>
          <w:fldChar w:fldCharType="begin"/>
        </w:r>
        <w:r w:rsidR="002C3BF5">
          <w:rPr>
            <w:noProof/>
            <w:webHidden/>
          </w:rPr>
          <w:instrText xml:space="preserve"> PAGEREF _Toc356506702 \h </w:instrText>
        </w:r>
        <w:r w:rsidR="002C3BF5">
          <w:rPr>
            <w:noProof/>
            <w:webHidden/>
          </w:rPr>
        </w:r>
        <w:r w:rsidR="002C3BF5">
          <w:rPr>
            <w:noProof/>
            <w:webHidden/>
          </w:rPr>
          <w:fldChar w:fldCharType="separate"/>
        </w:r>
        <w:r>
          <w:rPr>
            <w:noProof/>
            <w:webHidden/>
          </w:rPr>
          <w:t>27</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3" w:history="1">
        <w:r w:rsidR="002C3BF5" w:rsidRPr="00081BD0">
          <w:rPr>
            <w:rStyle w:val="Hyperlink"/>
            <w:noProof/>
          </w:rPr>
          <w:t>Tabelle 8: Evaluation – Parameter: Wie viele Swaps je Nachkommen?</w:t>
        </w:r>
        <w:r w:rsidR="002C3BF5">
          <w:rPr>
            <w:noProof/>
            <w:webHidden/>
          </w:rPr>
          <w:tab/>
        </w:r>
        <w:r w:rsidR="002C3BF5">
          <w:rPr>
            <w:noProof/>
            <w:webHidden/>
          </w:rPr>
          <w:fldChar w:fldCharType="begin"/>
        </w:r>
        <w:r w:rsidR="002C3BF5">
          <w:rPr>
            <w:noProof/>
            <w:webHidden/>
          </w:rPr>
          <w:instrText xml:space="preserve"> PAGEREF _Toc356506703 \h </w:instrText>
        </w:r>
        <w:r w:rsidR="002C3BF5">
          <w:rPr>
            <w:noProof/>
            <w:webHidden/>
          </w:rPr>
        </w:r>
        <w:r w:rsidR="002C3BF5">
          <w:rPr>
            <w:noProof/>
            <w:webHidden/>
          </w:rPr>
          <w:fldChar w:fldCharType="separate"/>
        </w:r>
        <w:r>
          <w:rPr>
            <w:noProof/>
            <w:webHidden/>
          </w:rPr>
          <w:t>33</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4" w:history="1">
        <w:r w:rsidR="002C3BF5" w:rsidRPr="00081BD0">
          <w:rPr>
            <w:rStyle w:val="Hyperlink"/>
            <w:noProof/>
          </w:rPr>
          <w:t>Tabelle 9: Evaluation – Parameter: Wie viele Inversionen je Nachkommen?</w:t>
        </w:r>
        <w:r w:rsidR="002C3BF5">
          <w:rPr>
            <w:noProof/>
            <w:webHidden/>
          </w:rPr>
          <w:tab/>
        </w:r>
        <w:r w:rsidR="002C3BF5">
          <w:rPr>
            <w:noProof/>
            <w:webHidden/>
          </w:rPr>
          <w:fldChar w:fldCharType="begin"/>
        </w:r>
        <w:r w:rsidR="002C3BF5">
          <w:rPr>
            <w:noProof/>
            <w:webHidden/>
          </w:rPr>
          <w:instrText xml:space="preserve"> PAGEREF _Toc356506704 \h </w:instrText>
        </w:r>
        <w:r w:rsidR="002C3BF5">
          <w:rPr>
            <w:noProof/>
            <w:webHidden/>
          </w:rPr>
        </w:r>
        <w:r w:rsidR="002C3BF5">
          <w:rPr>
            <w:noProof/>
            <w:webHidden/>
          </w:rPr>
          <w:fldChar w:fldCharType="separate"/>
        </w:r>
        <w:r>
          <w:rPr>
            <w:noProof/>
            <w:webHidden/>
          </w:rPr>
          <w:t>34</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5" w:history="1">
        <w:r w:rsidR="002C3BF5" w:rsidRPr="00081BD0">
          <w:rPr>
            <w:rStyle w:val="Hyperlink"/>
            <w:noProof/>
          </w:rPr>
          <w:t>Tabelle 10: Evaluation – Parameter: Wird Swap benötigt?</w:t>
        </w:r>
        <w:r w:rsidR="002C3BF5">
          <w:rPr>
            <w:noProof/>
            <w:webHidden/>
          </w:rPr>
          <w:tab/>
        </w:r>
        <w:r w:rsidR="002C3BF5">
          <w:rPr>
            <w:noProof/>
            <w:webHidden/>
          </w:rPr>
          <w:fldChar w:fldCharType="begin"/>
        </w:r>
        <w:r w:rsidR="002C3BF5">
          <w:rPr>
            <w:noProof/>
            <w:webHidden/>
          </w:rPr>
          <w:instrText xml:space="preserve"> PAGEREF _Toc356506705 \h </w:instrText>
        </w:r>
        <w:r w:rsidR="002C3BF5">
          <w:rPr>
            <w:noProof/>
            <w:webHidden/>
          </w:rPr>
        </w:r>
        <w:r w:rsidR="002C3BF5">
          <w:rPr>
            <w:noProof/>
            <w:webHidden/>
          </w:rPr>
          <w:fldChar w:fldCharType="separate"/>
        </w:r>
        <w:r>
          <w:rPr>
            <w:noProof/>
            <w:webHidden/>
          </w:rPr>
          <w:t>36</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6" w:history="1">
        <w:r w:rsidR="002C3BF5" w:rsidRPr="00081BD0">
          <w:rPr>
            <w:rStyle w:val="Hyperlink"/>
            <w:noProof/>
          </w:rPr>
          <w:t>Tabelle 11: Evaluation – Parameter: Wird Inversion benötigt?</w:t>
        </w:r>
        <w:r w:rsidR="002C3BF5">
          <w:rPr>
            <w:noProof/>
            <w:webHidden/>
          </w:rPr>
          <w:tab/>
        </w:r>
        <w:r w:rsidR="002C3BF5">
          <w:rPr>
            <w:noProof/>
            <w:webHidden/>
          </w:rPr>
          <w:fldChar w:fldCharType="begin"/>
        </w:r>
        <w:r w:rsidR="002C3BF5">
          <w:rPr>
            <w:noProof/>
            <w:webHidden/>
          </w:rPr>
          <w:instrText xml:space="preserve"> PAGEREF _Toc356506706 \h </w:instrText>
        </w:r>
        <w:r w:rsidR="002C3BF5">
          <w:rPr>
            <w:noProof/>
            <w:webHidden/>
          </w:rPr>
        </w:r>
        <w:r w:rsidR="002C3BF5">
          <w:rPr>
            <w:noProof/>
            <w:webHidden/>
          </w:rPr>
          <w:fldChar w:fldCharType="separate"/>
        </w:r>
        <w:r>
          <w:rPr>
            <w:noProof/>
            <w:webHidden/>
          </w:rPr>
          <w:t>37</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7" w:history="1">
        <w:r w:rsidR="002C3BF5" w:rsidRPr="00081BD0">
          <w:rPr>
            <w:rStyle w:val="Hyperlink"/>
            <w:noProof/>
          </w:rPr>
          <w:t>Tabelle 12: Vergleich Swap mit und ohne Inversion nach 10 Durchläufen</w:t>
        </w:r>
        <w:r w:rsidR="002C3BF5">
          <w:rPr>
            <w:noProof/>
            <w:webHidden/>
          </w:rPr>
          <w:tab/>
        </w:r>
        <w:r w:rsidR="002C3BF5">
          <w:rPr>
            <w:noProof/>
            <w:webHidden/>
          </w:rPr>
          <w:fldChar w:fldCharType="begin"/>
        </w:r>
        <w:r w:rsidR="002C3BF5">
          <w:rPr>
            <w:noProof/>
            <w:webHidden/>
          </w:rPr>
          <w:instrText xml:space="preserve"> PAGEREF _Toc356506707 \h </w:instrText>
        </w:r>
        <w:r w:rsidR="002C3BF5">
          <w:rPr>
            <w:noProof/>
            <w:webHidden/>
          </w:rPr>
        </w:r>
        <w:r w:rsidR="002C3BF5">
          <w:rPr>
            <w:noProof/>
            <w:webHidden/>
          </w:rPr>
          <w:fldChar w:fldCharType="separate"/>
        </w:r>
        <w:r>
          <w:rPr>
            <w:noProof/>
            <w:webHidden/>
          </w:rPr>
          <w:t>38</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8" w:history="1">
        <w:r w:rsidR="002C3BF5" w:rsidRPr="00081BD0">
          <w:rPr>
            <w:rStyle w:val="Hyperlink"/>
            <w:noProof/>
          </w:rPr>
          <w:t>Tabelle 13: Evaluation – Parameter zum Vergleich zwischen +-Strategie und ,-Strategie</w:t>
        </w:r>
        <w:r w:rsidR="002C3BF5">
          <w:rPr>
            <w:noProof/>
            <w:webHidden/>
          </w:rPr>
          <w:tab/>
        </w:r>
        <w:r w:rsidR="002C3BF5">
          <w:rPr>
            <w:noProof/>
            <w:webHidden/>
          </w:rPr>
          <w:fldChar w:fldCharType="begin"/>
        </w:r>
        <w:r w:rsidR="002C3BF5">
          <w:rPr>
            <w:noProof/>
            <w:webHidden/>
          </w:rPr>
          <w:instrText xml:space="preserve"> PAGEREF _Toc356506708 \h </w:instrText>
        </w:r>
        <w:r w:rsidR="002C3BF5">
          <w:rPr>
            <w:noProof/>
            <w:webHidden/>
          </w:rPr>
        </w:r>
        <w:r w:rsidR="002C3BF5">
          <w:rPr>
            <w:noProof/>
            <w:webHidden/>
          </w:rPr>
          <w:fldChar w:fldCharType="separate"/>
        </w:r>
        <w:r>
          <w:rPr>
            <w:noProof/>
            <w:webHidden/>
          </w:rPr>
          <w:t>39</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09" w:history="1">
        <w:r w:rsidR="002C3BF5" w:rsidRPr="00081BD0">
          <w:rPr>
            <w:rStyle w:val="Hyperlink"/>
            <w:noProof/>
          </w:rPr>
          <w:t>Tabelle 14: Evaluation - Parameter: Best-N- vs. Rank- vs. Tournament-Selektion</w:t>
        </w:r>
        <w:r w:rsidR="002C3BF5">
          <w:rPr>
            <w:noProof/>
            <w:webHidden/>
          </w:rPr>
          <w:tab/>
        </w:r>
        <w:r w:rsidR="002C3BF5">
          <w:rPr>
            <w:noProof/>
            <w:webHidden/>
          </w:rPr>
          <w:fldChar w:fldCharType="begin"/>
        </w:r>
        <w:r w:rsidR="002C3BF5">
          <w:rPr>
            <w:noProof/>
            <w:webHidden/>
          </w:rPr>
          <w:instrText xml:space="preserve"> PAGEREF _Toc356506709 \h </w:instrText>
        </w:r>
        <w:r w:rsidR="002C3BF5">
          <w:rPr>
            <w:noProof/>
            <w:webHidden/>
          </w:rPr>
        </w:r>
        <w:r w:rsidR="002C3BF5">
          <w:rPr>
            <w:noProof/>
            <w:webHidden/>
          </w:rPr>
          <w:fldChar w:fldCharType="separate"/>
        </w:r>
        <w:r>
          <w:rPr>
            <w:noProof/>
            <w:webHidden/>
          </w:rPr>
          <w:t>41</w:t>
        </w:r>
        <w:r w:rsidR="002C3BF5">
          <w:rPr>
            <w:noProof/>
            <w:webHidden/>
          </w:rPr>
          <w:fldChar w:fldCharType="end"/>
        </w:r>
      </w:hyperlink>
    </w:p>
    <w:p w:rsidR="009B7A14" w:rsidRDefault="008A0211" w:rsidP="001A3F75">
      <w:pPr>
        <w:pStyle w:val="Anhnge"/>
      </w:pPr>
      <w:r>
        <w:rPr>
          <w:noProof/>
        </w:rPr>
        <w:fldChar w:fldCharType="end"/>
      </w:r>
      <w:r w:rsidR="00EE75A2">
        <w:rPr>
          <w:noProof/>
        </w:rPr>
        <w:t xml:space="preserve"> </w:t>
      </w:r>
      <w:r w:rsidR="009B7A14">
        <w:t>Listing</w:t>
      </w:r>
      <w:r w:rsidR="0052074C">
        <w:t>s</w:t>
      </w:r>
    </w:p>
    <w:p w:rsidR="002C3BF5"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506710" w:history="1">
        <w:r w:rsidR="002C3BF5" w:rsidRPr="00E923FB">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2C3BF5" w:rsidRPr="00E923FB">
          <w:rPr>
            <w:rStyle w:val="Hyperlink"/>
            <w:noProof/>
          </w:rPr>
          <w:t xml:space="preserve"> ist der Schüler an der Stelle (i,i)</w:t>
        </w:r>
        <w:r w:rsidR="002C3BF5">
          <w:rPr>
            <w:noProof/>
            <w:webHidden/>
          </w:rPr>
          <w:tab/>
        </w:r>
        <w:r w:rsidR="002C3BF5">
          <w:rPr>
            <w:noProof/>
            <w:webHidden/>
          </w:rPr>
          <w:fldChar w:fldCharType="begin"/>
        </w:r>
        <w:r w:rsidR="002C3BF5">
          <w:rPr>
            <w:noProof/>
            <w:webHidden/>
          </w:rPr>
          <w:instrText xml:space="preserve"> PAGEREF _Toc356506710 \h </w:instrText>
        </w:r>
        <w:r w:rsidR="002C3BF5">
          <w:rPr>
            <w:noProof/>
            <w:webHidden/>
          </w:rPr>
        </w:r>
        <w:r w:rsidR="002C3BF5">
          <w:rPr>
            <w:noProof/>
            <w:webHidden/>
          </w:rPr>
          <w:fldChar w:fldCharType="separate"/>
        </w:r>
        <w:r w:rsidR="003B64E0">
          <w:rPr>
            <w:noProof/>
            <w:webHidden/>
          </w:rPr>
          <w:t>4</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11" w:history="1">
        <w:r w:rsidR="002C3BF5" w:rsidRPr="00E923FB">
          <w:rPr>
            <w:rStyle w:val="Hyperlink"/>
            <w:noProof/>
          </w:rPr>
          <w:t>Listing 2: Berechnung der Fitness</w:t>
        </w:r>
        <w:r w:rsidR="002C3BF5">
          <w:rPr>
            <w:noProof/>
            <w:webHidden/>
          </w:rPr>
          <w:tab/>
        </w:r>
        <w:r w:rsidR="002C3BF5">
          <w:rPr>
            <w:noProof/>
            <w:webHidden/>
          </w:rPr>
          <w:fldChar w:fldCharType="begin"/>
        </w:r>
        <w:r w:rsidR="002C3BF5">
          <w:rPr>
            <w:noProof/>
            <w:webHidden/>
          </w:rPr>
          <w:instrText xml:space="preserve"> PAGEREF _Toc356506711 \h </w:instrText>
        </w:r>
        <w:r w:rsidR="002C3BF5">
          <w:rPr>
            <w:noProof/>
            <w:webHidden/>
          </w:rPr>
        </w:r>
        <w:r w:rsidR="002C3BF5">
          <w:rPr>
            <w:noProof/>
            <w:webHidden/>
          </w:rPr>
          <w:fldChar w:fldCharType="separate"/>
        </w:r>
        <w:r>
          <w:rPr>
            <w:noProof/>
            <w:webHidden/>
          </w:rPr>
          <w:t>16</w:t>
        </w:r>
        <w:r w:rsidR="002C3BF5">
          <w:rPr>
            <w:noProof/>
            <w:webHidden/>
          </w:rPr>
          <w:fldChar w:fldCharType="end"/>
        </w:r>
      </w:hyperlink>
    </w:p>
    <w:p w:rsidR="002C3BF5" w:rsidRDefault="003B64E0">
      <w:pPr>
        <w:pStyle w:val="Abbildungsverzeichnis"/>
        <w:tabs>
          <w:tab w:val="right" w:leader="dot" w:pos="8777"/>
        </w:tabs>
        <w:rPr>
          <w:rFonts w:eastAsiaTheme="minorEastAsia"/>
          <w:noProof/>
          <w:sz w:val="22"/>
          <w:szCs w:val="22"/>
          <w:lang w:eastAsia="de-DE"/>
        </w:rPr>
      </w:pPr>
      <w:hyperlink w:anchor="_Toc356506712" w:history="1">
        <w:r w:rsidR="002C3BF5" w:rsidRPr="00E923FB">
          <w:rPr>
            <w:rStyle w:val="Hyperlink"/>
            <w:noProof/>
          </w:rPr>
          <w:t>Listing 3: Selektion der neuen Elterngeneration aus der vorhandenen Population</w:t>
        </w:r>
        <w:r w:rsidR="002C3BF5">
          <w:rPr>
            <w:noProof/>
            <w:webHidden/>
          </w:rPr>
          <w:tab/>
        </w:r>
        <w:r w:rsidR="002C3BF5">
          <w:rPr>
            <w:noProof/>
            <w:webHidden/>
          </w:rPr>
          <w:fldChar w:fldCharType="begin"/>
        </w:r>
        <w:r w:rsidR="002C3BF5">
          <w:rPr>
            <w:noProof/>
            <w:webHidden/>
          </w:rPr>
          <w:instrText xml:space="preserve"> PAGEREF _Toc356506712 \h </w:instrText>
        </w:r>
        <w:r w:rsidR="002C3BF5">
          <w:rPr>
            <w:noProof/>
            <w:webHidden/>
          </w:rPr>
        </w:r>
        <w:r w:rsidR="002C3BF5">
          <w:rPr>
            <w:noProof/>
            <w:webHidden/>
          </w:rPr>
          <w:fldChar w:fldCharType="separate"/>
        </w:r>
        <w:r>
          <w:rPr>
            <w:noProof/>
            <w:webHidden/>
          </w:rPr>
          <w:t>17</w:t>
        </w:r>
        <w:r w:rsidR="002C3BF5">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4E0" w:rsidRDefault="003B64E0" w:rsidP="00CE0E4C">
      <w:r>
        <w:separator/>
      </w:r>
    </w:p>
  </w:endnote>
  <w:endnote w:type="continuationSeparator" w:id="0">
    <w:p w:rsidR="003B64E0" w:rsidRDefault="003B64E0" w:rsidP="00CE0E4C">
      <w:r>
        <w:continuationSeparator/>
      </w:r>
    </w:p>
  </w:endnote>
  <w:endnote w:type="continuationNotice" w:id="1">
    <w:p w:rsidR="003B64E0" w:rsidRDefault="003B64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4E0" w:rsidRDefault="003B64E0" w:rsidP="00B27948">
    <w:pPr>
      <w:pStyle w:val="Fuzeile"/>
      <w:tabs>
        <w:tab w:val="clear" w:pos="9072"/>
        <w:tab w:val="right" w:pos="8931"/>
      </w:tabs>
    </w:pPr>
    <w:r>
      <w:t>Studienarbeit II</w:t>
    </w:r>
    <w:r>
      <w:tab/>
    </w:r>
    <w:sdt>
      <w:sdtPr>
        <w:id w:val="1556044861"/>
        <w:docPartObj>
          <w:docPartGallery w:val="Page Numbers (Bottom of Page)"/>
          <w:docPartUnique/>
        </w:docPartObj>
      </w:sdt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4C2AB4">
          <w:rPr>
            <w:noProof/>
          </w:rPr>
          <w:t>20</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Content>
      <w:p w:rsidR="003B64E0" w:rsidRDefault="003B64E0"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4E0" w:rsidRDefault="003B64E0" w:rsidP="00CE0E4C">
      <w:r>
        <w:separator/>
      </w:r>
    </w:p>
  </w:footnote>
  <w:footnote w:type="continuationSeparator" w:id="0">
    <w:p w:rsidR="003B64E0" w:rsidRDefault="003B64E0" w:rsidP="00CE0E4C">
      <w:r>
        <w:continuationSeparator/>
      </w:r>
    </w:p>
  </w:footnote>
  <w:footnote w:type="continuationNotice" w:id="1">
    <w:p w:rsidR="003B64E0" w:rsidRDefault="003B64E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4E0" w:rsidRDefault="003B64E0"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4E0" w:rsidRDefault="003B64E0"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4E0" w:rsidRDefault="003B64E0"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0E73"/>
    <w:rsid w:val="00072D5E"/>
    <w:rsid w:val="00073639"/>
    <w:rsid w:val="000738F9"/>
    <w:rsid w:val="0007398F"/>
    <w:rsid w:val="00077FFA"/>
    <w:rsid w:val="000847CF"/>
    <w:rsid w:val="00087722"/>
    <w:rsid w:val="000900BF"/>
    <w:rsid w:val="00090438"/>
    <w:rsid w:val="000933B5"/>
    <w:rsid w:val="00095E1F"/>
    <w:rsid w:val="00096086"/>
    <w:rsid w:val="000960C9"/>
    <w:rsid w:val="00096668"/>
    <w:rsid w:val="00097561"/>
    <w:rsid w:val="00097E9F"/>
    <w:rsid w:val="000A1632"/>
    <w:rsid w:val="000A2AAD"/>
    <w:rsid w:val="000A2B1C"/>
    <w:rsid w:val="000A394B"/>
    <w:rsid w:val="000A45E5"/>
    <w:rsid w:val="000A54BC"/>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4625"/>
    <w:rsid w:val="00166AFF"/>
    <w:rsid w:val="00170B42"/>
    <w:rsid w:val="00171275"/>
    <w:rsid w:val="00172143"/>
    <w:rsid w:val="0017219A"/>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50CE"/>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BC5"/>
    <w:rsid w:val="00236CC5"/>
    <w:rsid w:val="002378B8"/>
    <w:rsid w:val="0024118C"/>
    <w:rsid w:val="00241562"/>
    <w:rsid w:val="00241BF4"/>
    <w:rsid w:val="00241FF3"/>
    <w:rsid w:val="00242A96"/>
    <w:rsid w:val="00252A0A"/>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BF5"/>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65CC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B64E0"/>
    <w:rsid w:val="003B69A0"/>
    <w:rsid w:val="003C2727"/>
    <w:rsid w:val="003C3285"/>
    <w:rsid w:val="003C4B03"/>
    <w:rsid w:val="003C6C9C"/>
    <w:rsid w:val="003C6E18"/>
    <w:rsid w:val="003C7A27"/>
    <w:rsid w:val="003D6719"/>
    <w:rsid w:val="003E01BA"/>
    <w:rsid w:val="003E2520"/>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3CF8"/>
    <w:rsid w:val="00455E8B"/>
    <w:rsid w:val="00456952"/>
    <w:rsid w:val="00460F75"/>
    <w:rsid w:val="00461C3D"/>
    <w:rsid w:val="00462DCF"/>
    <w:rsid w:val="00464219"/>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2AB4"/>
    <w:rsid w:val="004C4684"/>
    <w:rsid w:val="004C5587"/>
    <w:rsid w:val="004D23C9"/>
    <w:rsid w:val="004D56DE"/>
    <w:rsid w:val="004E28A2"/>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5813"/>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6581"/>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61A"/>
    <w:rsid w:val="00772E45"/>
    <w:rsid w:val="00774766"/>
    <w:rsid w:val="007757DC"/>
    <w:rsid w:val="00783977"/>
    <w:rsid w:val="0078776B"/>
    <w:rsid w:val="00790444"/>
    <w:rsid w:val="007908D2"/>
    <w:rsid w:val="007941DA"/>
    <w:rsid w:val="00796D2E"/>
    <w:rsid w:val="007A7D30"/>
    <w:rsid w:val="007B0C6F"/>
    <w:rsid w:val="007B3115"/>
    <w:rsid w:val="007B3FEF"/>
    <w:rsid w:val="007B4A67"/>
    <w:rsid w:val="007B53F7"/>
    <w:rsid w:val="007B54C9"/>
    <w:rsid w:val="007B5573"/>
    <w:rsid w:val="007B5A9F"/>
    <w:rsid w:val="007B5D2D"/>
    <w:rsid w:val="007B6AB6"/>
    <w:rsid w:val="007C45C4"/>
    <w:rsid w:val="007D04EC"/>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4E0D"/>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1F26"/>
    <w:rsid w:val="008E24EB"/>
    <w:rsid w:val="008E2D6A"/>
    <w:rsid w:val="008E335D"/>
    <w:rsid w:val="008E3999"/>
    <w:rsid w:val="008E39B7"/>
    <w:rsid w:val="008E5863"/>
    <w:rsid w:val="008F02CC"/>
    <w:rsid w:val="008F26C5"/>
    <w:rsid w:val="008F2A50"/>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87D60"/>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1163"/>
    <w:rsid w:val="00B0317B"/>
    <w:rsid w:val="00B13198"/>
    <w:rsid w:val="00B16D0B"/>
    <w:rsid w:val="00B22B81"/>
    <w:rsid w:val="00B25EEC"/>
    <w:rsid w:val="00B27948"/>
    <w:rsid w:val="00B31D39"/>
    <w:rsid w:val="00B31D41"/>
    <w:rsid w:val="00B31F8B"/>
    <w:rsid w:val="00B330FD"/>
    <w:rsid w:val="00B33996"/>
    <w:rsid w:val="00B33F3E"/>
    <w:rsid w:val="00B354F2"/>
    <w:rsid w:val="00B3741E"/>
    <w:rsid w:val="00B42124"/>
    <w:rsid w:val="00B42230"/>
    <w:rsid w:val="00B42505"/>
    <w:rsid w:val="00B4497C"/>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1FE"/>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42ED"/>
    <w:rsid w:val="00BC66BD"/>
    <w:rsid w:val="00BC6A40"/>
    <w:rsid w:val="00BE42DE"/>
    <w:rsid w:val="00BE4B48"/>
    <w:rsid w:val="00BE5AAB"/>
    <w:rsid w:val="00BE6028"/>
    <w:rsid w:val="00BF2C3E"/>
    <w:rsid w:val="00BF32E5"/>
    <w:rsid w:val="00BF3E4B"/>
    <w:rsid w:val="00BF4D0D"/>
    <w:rsid w:val="00C01A3B"/>
    <w:rsid w:val="00C02E18"/>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4CA4"/>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22D0"/>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C4CF5"/>
    <w:rsid w:val="00CD0328"/>
    <w:rsid w:val="00CD086F"/>
    <w:rsid w:val="00CD3B1E"/>
    <w:rsid w:val="00CD560C"/>
    <w:rsid w:val="00CD65FA"/>
    <w:rsid w:val="00CE0E4C"/>
    <w:rsid w:val="00CE6D8B"/>
    <w:rsid w:val="00CF0E27"/>
    <w:rsid w:val="00CF1317"/>
    <w:rsid w:val="00CF28D4"/>
    <w:rsid w:val="00CF6316"/>
    <w:rsid w:val="00D02B0C"/>
    <w:rsid w:val="00D036EF"/>
    <w:rsid w:val="00D07FFB"/>
    <w:rsid w:val="00D11250"/>
    <w:rsid w:val="00D15C48"/>
    <w:rsid w:val="00D2090B"/>
    <w:rsid w:val="00D22F49"/>
    <w:rsid w:val="00D23534"/>
    <w:rsid w:val="00D25766"/>
    <w:rsid w:val="00D32614"/>
    <w:rsid w:val="00D3309C"/>
    <w:rsid w:val="00D36111"/>
    <w:rsid w:val="00D40CD9"/>
    <w:rsid w:val="00D42252"/>
    <w:rsid w:val="00D44628"/>
    <w:rsid w:val="00D4716E"/>
    <w:rsid w:val="00D472A2"/>
    <w:rsid w:val="00D505A3"/>
    <w:rsid w:val="00D55094"/>
    <w:rsid w:val="00D55814"/>
    <w:rsid w:val="00D6155E"/>
    <w:rsid w:val="00D61E16"/>
    <w:rsid w:val="00D62748"/>
    <w:rsid w:val="00D62B82"/>
    <w:rsid w:val="00D65A9F"/>
    <w:rsid w:val="00D67404"/>
    <w:rsid w:val="00D70441"/>
    <w:rsid w:val="00D706C3"/>
    <w:rsid w:val="00D70886"/>
    <w:rsid w:val="00D727A8"/>
    <w:rsid w:val="00D73F7D"/>
    <w:rsid w:val="00D74037"/>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A503A"/>
    <w:rsid w:val="00DA5B75"/>
    <w:rsid w:val="00DB039F"/>
    <w:rsid w:val="00DB532E"/>
    <w:rsid w:val="00DB669E"/>
    <w:rsid w:val="00DB727D"/>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068C1"/>
    <w:rsid w:val="00E116CE"/>
    <w:rsid w:val="00E11FCA"/>
    <w:rsid w:val="00E133C1"/>
    <w:rsid w:val="00E1530B"/>
    <w:rsid w:val="00E15F88"/>
    <w:rsid w:val="00E20C29"/>
    <w:rsid w:val="00E321A5"/>
    <w:rsid w:val="00E32E60"/>
    <w:rsid w:val="00E3381F"/>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2015"/>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2AFE"/>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1BFF"/>
    <w:rsid w:val="00FC2EC7"/>
    <w:rsid w:val="00FC7CA3"/>
    <w:rsid w:val="00FD4B24"/>
    <w:rsid w:val="00FE0723"/>
    <w:rsid w:val="00FF08A6"/>
    <w:rsid w:val="00FF0E51"/>
    <w:rsid w:val="00FF10FD"/>
    <w:rsid w:val="00FF3137"/>
    <w:rsid w:val="00FF3295"/>
    <w:rsid w:val="00FF40B5"/>
    <w:rsid w:val="00FF4DB1"/>
    <w:rsid w:val="00FF504E"/>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tmp"/><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FA371F50-761D-41BB-807B-E5E458F10A20}" type="presOf" srcId="{4E23A542-BB53-4CF0-ADD5-773BF25CC425}" destId="{3AF82896-F05A-4E27-9A06-46ED1E304597}" srcOrd="0" destOrd="0" presId="urn:microsoft.com/office/officeart/2005/8/layout/cycle7"/>
    <dgm:cxn modelId="{BFE35870-E246-4506-8BC7-9845A7F6266E}" type="presOf" srcId="{891D7537-811E-4C87-AB14-CA6BB5EB8E2F}" destId="{CFC93E24-7349-49DF-B850-9B711BFFC824}" srcOrd="0" destOrd="0" presId="urn:microsoft.com/office/officeart/2005/8/layout/cycle7"/>
    <dgm:cxn modelId="{4D358FE1-34EB-4458-B6D3-F48CC0911784}" type="presOf" srcId="{1E211150-7B27-471F-B525-14A917DE83F5}" destId="{F46A7E0B-946C-4001-AAA9-103BAC2B2BAE}" srcOrd="0"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B75F8D2D-E1F6-4207-851D-B154C7F0D36A}" type="presOf" srcId="{9223FA37-A55E-4462-849C-E231609CE787}" destId="{47DE32CB-DF6D-4054-99D8-31F86F218B19}" srcOrd="0" destOrd="0" presId="urn:microsoft.com/office/officeart/2005/8/layout/cycle7"/>
    <dgm:cxn modelId="{5E9F858A-EAE9-4410-AB7A-F806EAE74CE5}" type="presOf" srcId="{F3B50736-1778-48E4-8351-83E0FD80264E}" destId="{4961DE9C-B934-4376-A67C-51EE3C05573F}" srcOrd="1" destOrd="0" presId="urn:microsoft.com/office/officeart/2005/8/layout/cycle7"/>
    <dgm:cxn modelId="{222657DF-3E8C-4886-BFF8-829B527A4466}" type="presOf" srcId="{7CC78533-97FA-4BFF-BFDA-191BEAFA9AB4}" destId="{06D15E6F-7195-460C-BB9C-0321BA237723}" srcOrd="0" destOrd="2" presId="urn:microsoft.com/office/officeart/2005/8/layout/cycle7"/>
    <dgm:cxn modelId="{F0667F95-044F-42D6-AE0C-6CBE4DCBA6F9}"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2DA75897-5A8C-471C-B632-9CFC59A1CFB0}" type="presOf" srcId="{9223FA37-A55E-4462-849C-E231609CE787}" destId="{9D684456-F75A-49CA-B9A7-ECC185E12D0C}" srcOrd="1"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A64D1309-9F92-44EA-82BD-33C8F7BD36E0}" type="presOf" srcId="{595379F0-2313-4656-8A94-E59651D14F66}" destId="{3968074F-1C43-40F5-8323-1198C2D90793}" srcOrd="1" destOrd="0"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7FE36F67-8A4E-4A3F-AE6D-09B5FB9B7E13}" type="presOf" srcId="{421BF885-44CD-47BB-B394-771C9E808803}" destId="{3AF82896-F05A-4E27-9A06-46ED1E304597}" srcOrd="0" destOrd="1" presId="urn:microsoft.com/office/officeart/2005/8/layout/cycle7"/>
    <dgm:cxn modelId="{8B6F40B6-93D2-4E31-9BB3-0DEC2C95C8DE}" type="presOf" srcId="{58D7DBF8-B4B5-4E35-A43A-A88DD7ACDE7E}" destId="{F46A7E0B-946C-4001-AAA9-103BAC2B2BAE}" srcOrd="0" destOrd="1" presId="urn:microsoft.com/office/officeart/2005/8/layout/cycle7"/>
    <dgm:cxn modelId="{FDAEE918-69D1-45D8-950E-47E6A6445460}" type="presOf" srcId="{A304DDC6-5EA0-434E-9525-F76570FC09DD}" destId="{06D15E6F-7195-460C-BB9C-0321BA237723}" srcOrd="0" destOrd="1" presId="urn:microsoft.com/office/officeart/2005/8/layout/cycle7"/>
    <dgm:cxn modelId="{CF9B1655-90D2-49F4-9AF6-90E37E929CD3}" type="presOf" srcId="{595379F0-2313-4656-8A94-E59651D14F66}" destId="{265F577B-E46E-4DD7-93FB-57A5FAF1F004}" srcOrd="0" destOrd="0" presId="urn:microsoft.com/office/officeart/2005/8/layout/cycle7"/>
    <dgm:cxn modelId="{60B8FD94-3283-4BB9-9EC0-72A8C72AFFB5}"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27D453E1-3D32-4665-83C9-8B0829DD0EE6}" type="presParOf" srcId="{CFC93E24-7349-49DF-B850-9B711BFFC824}" destId="{3AF82896-F05A-4E27-9A06-46ED1E304597}" srcOrd="0" destOrd="0" presId="urn:microsoft.com/office/officeart/2005/8/layout/cycle7"/>
    <dgm:cxn modelId="{77E1E2C5-6BB4-47BC-B9D1-1745D77B08EF}" type="presParOf" srcId="{CFC93E24-7349-49DF-B850-9B711BFFC824}" destId="{47DE32CB-DF6D-4054-99D8-31F86F218B19}" srcOrd="1" destOrd="0" presId="urn:microsoft.com/office/officeart/2005/8/layout/cycle7"/>
    <dgm:cxn modelId="{C68FAE2E-30A5-49CD-91EC-274BC8E8D157}" type="presParOf" srcId="{47DE32CB-DF6D-4054-99D8-31F86F218B19}" destId="{9D684456-F75A-49CA-B9A7-ECC185E12D0C}" srcOrd="0" destOrd="0" presId="urn:microsoft.com/office/officeart/2005/8/layout/cycle7"/>
    <dgm:cxn modelId="{01AADFAB-0E2A-4871-A76A-D2DA54A9F473}" type="presParOf" srcId="{CFC93E24-7349-49DF-B850-9B711BFFC824}" destId="{F46A7E0B-946C-4001-AAA9-103BAC2B2BAE}" srcOrd="2" destOrd="0" presId="urn:microsoft.com/office/officeart/2005/8/layout/cycle7"/>
    <dgm:cxn modelId="{140A130C-D233-4E7A-8464-83010365F50C}" type="presParOf" srcId="{CFC93E24-7349-49DF-B850-9B711BFFC824}" destId="{C24FFE93-4CCE-42AF-A974-42772DCDDBF8}" srcOrd="3" destOrd="0" presId="urn:microsoft.com/office/officeart/2005/8/layout/cycle7"/>
    <dgm:cxn modelId="{0CF375D9-001B-434C-A237-4EC28384E8E6}" type="presParOf" srcId="{C24FFE93-4CCE-42AF-A974-42772DCDDBF8}" destId="{4961DE9C-B934-4376-A67C-51EE3C05573F}" srcOrd="0" destOrd="0" presId="urn:microsoft.com/office/officeart/2005/8/layout/cycle7"/>
    <dgm:cxn modelId="{4D6DC905-4294-4176-BDDB-05B8AB687F28}" type="presParOf" srcId="{CFC93E24-7349-49DF-B850-9B711BFFC824}" destId="{06D15E6F-7195-460C-BB9C-0321BA237723}" srcOrd="4" destOrd="0" presId="urn:microsoft.com/office/officeart/2005/8/layout/cycle7"/>
    <dgm:cxn modelId="{E3398D29-CF74-4711-8596-6A26B4C68830}" type="presParOf" srcId="{CFC93E24-7349-49DF-B850-9B711BFFC824}" destId="{265F577B-E46E-4DD7-93FB-57A5FAF1F004}" srcOrd="5" destOrd="0" presId="urn:microsoft.com/office/officeart/2005/8/layout/cycle7"/>
    <dgm:cxn modelId="{468082E4-8856-4A45-9AAB-1DF04133BAE9}"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8F344-CDED-46EF-8533-C5D968B8D57C}">
  <ds:schemaRefs>
    <ds:schemaRef ds:uri="http://schemas.openxmlformats.org/officeDocument/2006/bibliography"/>
  </ds:schemaRefs>
</ds:datastoreItem>
</file>

<file path=customXml/itemProps2.xml><?xml version="1.0" encoding="utf-8"?>
<ds:datastoreItem xmlns:ds="http://schemas.openxmlformats.org/officeDocument/2006/customXml" ds:itemID="{1CFA6DB1-32B3-4CE4-B2AA-DBBEA0E81C0D}">
  <ds:schemaRefs>
    <ds:schemaRef ds:uri="http://schemas.openxmlformats.org/officeDocument/2006/bibliography"/>
  </ds:schemaRefs>
</ds:datastoreItem>
</file>

<file path=customXml/itemProps3.xml><?xml version="1.0" encoding="utf-8"?>
<ds:datastoreItem xmlns:ds="http://schemas.openxmlformats.org/officeDocument/2006/customXml" ds:itemID="{24B4375F-FAE3-4BFF-B78C-73E995B6E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1B0C0B88.dotm</Template>
  <TotalTime>0</TotalTime>
  <Pages>53</Pages>
  <Words>9329</Words>
  <Characters>58779</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c104100</cp:lastModifiedBy>
  <cp:revision>160</cp:revision>
  <cp:lastPrinted>2013-05-17T12:54:00Z</cp:lastPrinted>
  <dcterms:created xsi:type="dcterms:W3CDTF">2013-05-15T16:37:00Z</dcterms:created>
  <dcterms:modified xsi:type="dcterms:W3CDTF">2013-05-17T13:35:00Z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